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1BD6" w14:textId="513D7314" w:rsidR="00384112" w:rsidRDefault="00D378C0" w:rsidP="00384112">
      <w:pPr>
        <w:pStyle w:val="Heading1"/>
      </w:pPr>
      <w:r>
        <w:t xml:space="preserve">  </w:t>
      </w:r>
      <w:r w:rsidR="00384112">
        <w:t>DESCRIPTION</w:t>
      </w:r>
    </w:p>
    <w:p w14:paraId="67669A65" w14:textId="77777777" w:rsidR="00384112" w:rsidRDefault="00384112" w:rsidP="00384112">
      <w:pPr>
        <w:pStyle w:val="Heading1"/>
      </w:pPr>
    </w:p>
    <w:p w14:paraId="74CBBCD9" w14:textId="739BB138" w:rsidR="00384112" w:rsidRPr="00384112" w:rsidRDefault="002F2495" w:rsidP="00384112">
      <w:pPr>
        <w:pStyle w:val="Heading1"/>
        <w:rPr>
          <w:rFonts w:ascii="Arial" w:hAnsi="Arial" w:cs="Arial"/>
          <w:b w:val="0"/>
          <w:bCs/>
          <w:color w:val="000000" w:themeColor="text1"/>
        </w:rPr>
      </w:pP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I recently completed a </w:t>
      </w:r>
      <w:proofErr w:type="gramStart"/>
      <w:r w:rsidR="00E56ACA"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master’s degree in </w:t>
      </w:r>
      <w:r w:rsidR="00E56ACA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B</w:t>
      </w:r>
      <w:r w:rsidR="00E56ACA"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ioinformatics</w:t>
      </w:r>
      <w:proofErr w:type="gramEnd"/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 at the University of Birmingham, building on my biomedical science background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. I</w:t>
      </w: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 am now seeking opportunities to apply this expertise 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in a </w:t>
      </w: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professional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 role</w:t>
      </w: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. My academic experience 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includes</w:t>
      </w: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 computational biology, statistical machine learning and advanced omics technologies, including data analysis from next-generation sequencing technologies, single-cell and spatial transcriptomics. I have used and implemented R and Python throughout my degree, developing a strong technical skill set in both languages alongside a solid foundation in quantitative data analysis and statistical testing methods. 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My group research project</w:t>
      </w:r>
      <w:r w:rsidRPr="002F2495"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 xml:space="preserve"> is currently being developed toward co-authored publication</w:t>
      </w:r>
      <w:r>
        <w:rPr>
          <w:rFonts w:ascii="Arial" w:hAnsi="Arial" w:cs="Arial"/>
          <w:b w:val="0"/>
          <w:bCs/>
          <w:caps w:val="0"/>
          <w:color w:val="000000" w:themeColor="text1"/>
          <w:sz w:val="21"/>
          <w:szCs w:val="21"/>
          <w:shd w:val="clear" w:color="auto" w:fill="FFFFFF"/>
        </w:rPr>
        <w:t>.</w:t>
      </w:r>
    </w:p>
    <w:tbl>
      <w:tblPr>
        <w:tblpPr w:leftFromText="180" w:rightFromText="180" w:vertAnchor="text" w:horzAnchor="margin" w:tblpY="85"/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Description w:val="First table has Objective, Skills &amp; Abilities, and Experience. Second table has Experience details. Third table has Education heading. Fourth table has Education details. Fifth table has Communication and Leadership"/>
      </w:tblPr>
      <w:tblGrid>
        <w:gridCol w:w="10800"/>
      </w:tblGrid>
      <w:tr w:rsidR="00384112" w:rsidRPr="009A3F06" w14:paraId="06CAE2E4" w14:textId="77777777" w:rsidTr="00384112">
        <w:tc>
          <w:tcPr>
            <w:tcW w:w="5000" w:type="pct"/>
            <w:tcMar>
              <w:top w:w="288" w:type="dxa"/>
            </w:tcMar>
          </w:tcPr>
          <w:p w14:paraId="47ECC5A6" w14:textId="0D0C6E5F" w:rsidR="002F7340" w:rsidRDefault="002F7340" w:rsidP="00384112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F2DF05" wp14:editId="0F90876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41274</wp:posOffset>
                      </wp:positionV>
                      <wp:extent cx="6929511" cy="3533775"/>
                      <wp:effectExtent l="0" t="0" r="0" b="0"/>
                      <wp:wrapNone/>
                      <wp:docPr id="192071969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9511" cy="3533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2A654F" w14:textId="031FFE41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color w:val="595959" w:themeColor="text1" w:themeTint="A6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color w:val="595959" w:themeColor="text1" w:themeTint="A6"/>
                                    </w:rPr>
                                    <w:t xml:space="preserve">Technical Skills </w:t>
                                  </w:r>
                                </w:p>
                                <w:p w14:paraId="617D813B" w14:textId="77777777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Programming: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R, Python, Bash</w:t>
                                  </w:r>
                                </w:p>
                                <w:p w14:paraId="26D3A61A" w14:textId="147049AD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Bioinformatics: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Multi-omics data integration (including 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SGCCA, 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WGCNA), RNA-</w:t>
                                  </w:r>
                                  <w:proofErr w:type="spellStart"/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seq</w:t>
                                  </w:r>
                                  <w:proofErr w:type="spellEnd"/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analysis (single-cell and spatial transcriptomics), biological data preprocessing and quality control, differential expression analysis, pathway and enrichment analysis, cell-type annotation and marker gene curation, cross-platform data integration</w:t>
                                  </w:r>
                                </w:p>
                                <w:p w14:paraId="2097FBFA" w14:textId="3804E2F9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Machine Learning: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Supervised and unsupervised learning, feature selection, model evaluation, clustering and classification methods</w:t>
                                  </w:r>
                                  <w:r w:rsidR="00DD308A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  <w:p w14:paraId="01AA7912" w14:textId="77777777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Data Visualisation: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ggplot2, matplotlib, seaborn, patchwork/</w:t>
                                  </w:r>
                                  <w:proofErr w:type="spellStart"/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cowplot</w:t>
                                  </w:r>
                                  <w:proofErr w:type="spellEnd"/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for multi-panel figures, publication-quality figures, exploratory data analysis</w:t>
                                  </w:r>
                                </w:p>
                                <w:p w14:paraId="03F35373" w14:textId="7ADDFABD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Data Handling: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Large-scale biological datasets, genomic, transcriptomic and proteomic data, reproducible workflows and statistical analysis, high-performance computing</w:t>
                                  </w:r>
                                  <w:r w:rsidR="00DD308A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  <w:p w14:paraId="28D52731" w14:textId="227B990F" w:rsidR="002F7340" w:rsidRPr="002F7340" w:rsidRDefault="002F7340" w:rsidP="002F7340">
                                  <w:pPr>
                                    <w:pStyle w:val="font-claude-response-body"/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</w:pPr>
                                  <w:r w:rsidRPr="002F7340">
                                    <w:rPr>
                                      <w:rStyle w:val="Strong"/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Scientific Communication: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 w:rsidR="00DD308A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T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hesis writing, including interpretation and presentation of complex biological data</w:t>
                                  </w:r>
                                  <w:r w:rsidR="00DD308A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 xml:space="preserve">, also </w:t>
                                  </w:r>
                                  <w:r w:rsidRPr="002F7340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currently in the process of contributing as a co-author on research work conducted during one of my modules</w:t>
                                  </w:r>
                                  <w:r w:rsidR="00DD308A">
                                    <w:rPr>
                                      <w:rFonts w:asciiTheme="minorHAnsi" w:hAnsiTheme="minorHAnsi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  <w:p w14:paraId="5EDC9FEE" w14:textId="77777777" w:rsidR="002F7340" w:rsidRPr="002F7340" w:rsidRDefault="002F7340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F2DF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5.75pt;margin-top:3.25pt;width:545.65pt;height:27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" filled="f" stroked="f" strokeweight=".5pt">
                      <v:textbox>
                        <w:txbxContent>
                          <w:p w14:paraId="5C2A654F" w14:textId="031FFE41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color w:val="595959" w:themeColor="text1" w:themeTint="A6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color w:val="595959" w:themeColor="text1" w:themeTint="A6"/>
                              </w:rPr>
                              <w:t xml:space="preserve">Technical Skills </w:t>
                            </w:r>
                          </w:p>
                          <w:p w14:paraId="617D813B" w14:textId="77777777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Programming: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R, Python, Bash</w:t>
                            </w:r>
                          </w:p>
                          <w:p w14:paraId="26D3A61A" w14:textId="147049AD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Bioinformatics: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Multi-omics data integration (including </w:t>
                            </w:r>
                            <w:r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SGCCA, 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WGCNA), RNA-</w:t>
                            </w:r>
                            <w:proofErr w:type="spellStart"/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seq</w:t>
                            </w:r>
                            <w:proofErr w:type="spellEnd"/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analysis (single-cell and spatial transcriptomics), biological data preprocessing and quality control, differential expression analysis, pathway and enrichment analysis, cell-type annotation and marker gene curation, cross-platform data integration</w:t>
                            </w:r>
                          </w:p>
                          <w:p w14:paraId="2097FBFA" w14:textId="3804E2F9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Machine Learning: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Supervised and unsupervised learning, feature selection, model evaluation, clustering and classification methods</w:t>
                            </w:r>
                            <w:r w:rsidR="00DD308A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01AA7912" w14:textId="77777777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Data Visualisation: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ggplot2, matplotlib, seaborn, patchwork/</w:t>
                            </w:r>
                            <w:proofErr w:type="spellStart"/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cowplot</w:t>
                            </w:r>
                            <w:proofErr w:type="spellEnd"/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for multi-panel figures, publication-quality figures, exploratory data analysis</w:t>
                            </w:r>
                          </w:p>
                          <w:p w14:paraId="03F35373" w14:textId="7ADDFABD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Data Handling: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Large-scale biological datasets, genomic, transcriptomic and proteomic data, reproducible workflows and statistical analysis, high-performance computing</w:t>
                            </w:r>
                            <w:r w:rsidR="00DD308A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28D52731" w14:textId="227B990F" w:rsidR="002F7340" w:rsidRPr="002F7340" w:rsidRDefault="002F7340" w:rsidP="002F7340">
                            <w:pPr>
                              <w:pStyle w:val="font-claude-response-body"/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</w:pPr>
                            <w:r w:rsidRPr="002F7340">
                              <w:rPr>
                                <w:rStyle w:val="Strong"/>
                                <w:rFonts w:asciiTheme="minorHAnsi" w:hAnsiTheme="minorHAnsi"/>
                                <w:sz w:val="21"/>
                                <w:szCs w:val="21"/>
                              </w:rPr>
                              <w:t>Scientific Communication: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D308A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T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hesis writing, including interpretation and presentation of complex biological data</w:t>
                            </w:r>
                            <w:r w:rsidR="00DD308A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 xml:space="preserve">, also </w:t>
                            </w:r>
                            <w:r w:rsidRPr="002F7340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currently in the process of contributing as a co-author on research work conducted during one of my modules</w:t>
                            </w:r>
                            <w:r w:rsidR="00DD308A">
                              <w:rPr>
                                <w:rFonts w:asciiTheme="minorHAnsi" w:hAnsi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5EDC9FEE" w14:textId="77777777" w:rsidR="002F7340" w:rsidRPr="002F7340" w:rsidRDefault="002F73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A98866" w14:textId="77777777" w:rsidR="002F7340" w:rsidRDefault="002F7340" w:rsidP="00384112">
            <w:pPr>
              <w:pStyle w:val="Heading1"/>
            </w:pPr>
          </w:p>
          <w:p w14:paraId="6213D80F" w14:textId="77777777" w:rsidR="002F7340" w:rsidRDefault="002F7340" w:rsidP="00384112">
            <w:pPr>
              <w:pStyle w:val="Heading1"/>
            </w:pPr>
          </w:p>
          <w:p w14:paraId="7F61BE04" w14:textId="77777777" w:rsidR="002F7340" w:rsidRDefault="002F7340" w:rsidP="00384112">
            <w:pPr>
              <w:pStyle w:val="Heading1"/>
            </w:pPr>
          </w:p>
          <w:p w14:paraId="5F94E706" w14:textId="77777777" w:rsidR="002F7340" w:rsidRDefault="002F7340" w:rsidP="00384112">
            <w:pPr>
              <w:pStyle w:val="Heading1"/>
            </w:pPr>
          </w:p>
          <w:p w14:paraId="4D9EC960" w14:textId="77777777" w:rsidR="002F7340" w:rsidRDefault="002F7340" w:rsidP="00384112">
            <w:pPr>
              <w:pStyle w:val="Heading1"/>
            </w:pPr>
          </w:p>
          <w:p w14:paraId="227E95B9" w14:textId="77777777" w:rsidR="002F7340" w:rsidRDefault="002F7340" w:rsidP="00384112">
            <w:pPr>
              <w:pStyle w:val="Heading1"/>
            </w:pPr>
          </w:p>
          <w:p w14:paraId="2FFFA4B1" w14:textId="77777777" w:rsidR="002F7340" w:rsidRDefault="002F7340" w:rsidP="00384112">
            <w:pPr>
              <w:pStyle w:val="Heading1"/>
            </w:pPr>
          </w:p>
          <w:p w14:paraId="1724297F" w14:textId="77777777" w:rsidR="002F7340" w:rsidRDefault="002F7340" w:rsidP="00384112">
            <w:pPr>
              <w:pStyle w:val="Heading1"/>
            </w:pPr>
          </w:p>
          <w:p w14:paraId="216F6931" w14:textId="77777777" w:rsidR="002F7340" w:rsidRDefault="002F7340" w:rsidP="00384112">
            <w:pPr>
              <w:pStyle w:val="Heading1"/>
            </w:pPr>
          </w:p>
          <w:p w14:paraId="438F9F00" w14:textId="77777777" w:rsidR="002F7340" w:rsidRDefault="002F7340" w:rsidP="00384112">
            <w:pPr>
              <w:pStyle w:val="Heading1"/>
            </w:pPr>
          </w:p>
          <w:p w14:paraId="0A014F21" w14:textId="77777777" w:rsidR="002F7340" w:rsidRDefault="002F7340" w:rsidP="00384112">
            <w:pPr>
              <w:pStyle w:val="Heading1"/>
            </w:pPr>
          </w:p>
          <w:p w14:paraId="529EDC0E" w14:textId="77777777" w:rsidR="002F7340" w:rsidRDefault="002F7340" w:rsidP="00384112">
            <w:pPr>
              <w:pStyle w:val="Heading1"/>
            </w:pPr>
          </w:p>
          <w:p w14:paraId="7648D262" w14:textId="77777777" w:rsidR="002F7340" w:rsidRDefault="002F7340" w:rsidP="00384112">
            <w:pPr>
              <w:pStyle w:val="Heading1"/>
            </w:pPr>
          </w:p>
          <w:p w14:paraId="5E31FF30" w14:textId="77777777" w:rsidR="002F7340" w:rsidRDefault="002F7340" w:rsidP="00384112">
            <w:pPr>
              <w:pStyle w:val="Heading1"/>
            </w:pPr>
          </w:p>
          <w:p w14:paraId="07EC1873" w14:textId="77777777" w:rsidR="002F7340" w:rsidRDefault="002F7340" w:rsidP="00384112">
            <w:pPr>
              <w:pStyle w:val="Heading1"/>
            </w:pPr>
          </w:p>
          <w:p w14:paraId="53A42480" w14:textId="77777777" w:rsidR="002F7340" w:rsidRDefault="002F7340" w:rsidP="00384112">
            <w:pPr>
              <w:pStyle w:val="Heading1"/>
            </w:pPr>
          </w:p>
          <w:p w14:paraId="701B87D9" w14:textId="77777777" w:rsidR="002F7340" w:rsidRDefault="002F7340" w:rsidP="00384112">
            <w:pPr>
              <w:pStyle w:val="Heading1"/>
            </w:pPr>
          </w:p>
          <w:p w14:paraId="4CF3E292" w14:textId="77777777" w:rsidR="002F7340" w:rsidRDefault="002F7340" w:rsidP="00384112">
            <w:pPr>
              <w:pStyle w:val="Heading1"/>
            </w:pPr>
          </w:p>
          <w:p w14:paraId="37A177AF" w14:textId="77777777" w:rsidR="002F7340" w:rsidRDefault="002F7340" w:rsidP="00384112">
            <w:pPr>
              <w:pStyle w:val="Heading1"/>
            </w:pPr>
          </w:p>
          <w:p w14:paraId="706BCE0F" w14:textId="77777777" w:rsidR="002F7340" w:rsidRDefault="002F7340" w:rsidP="00384112">
            <w:pPr>
              <w:pStyle w:val="Heading1"/>
            </w:pPr>
          </w:p>
          <w:p w14:paraId="3C3B2DAA" w14:textId="77777777" w:rsidR="002F7340" w:rsidRDefault="002F7340" w:rsidP="00384112">
            <w:pPr>
              <w:pStyle w:val="Heading1"/>
            </w:pPr>
          </w:p>
          <w:p w14:paraId="3398D7B5" w14:textId="77777777" w:rsidR="002F7340" w:rsidRDefault="002F7340" w:rsidP="00384112">
            <w:pPr>
              <w:pStyle w:val="Heading1"/>
            </w:pPr>
          </w:p>
          <w:p w14:paraId="39D8A307" w14:textId="77777777" w:rsidR="002F7340" w:rsidRDefault="002F7340" w:rsidP="00384112">
            <w:pPr>
              <w:pStyle w:val="Heading1"/>
            </w:pPr>
          </w:p>
          <w:p w14:paraId="67321134" w14:textId="20215578" w:rsidR="00384112" w:rsidRPr="009A3F06" w:rsidRDefault="00384112" w:rsidP="00384112">
            <w:pPr>
              <w:pStyle w:val="Heading1"/>
            </w:pPr>
            <w:r>
              <w:t>Employment History</w:t>
            </w:r>
          </w:p>
        </w:tc>
      </w:tr>
    </w:tbl>
    <w:p w14:paraId="0138FFDE" w14:textId="77777777" w:rsidR="00384112" w:rsidRDefault="00384112"/>
    <w:tbl>
      <w:tblPr>
        <w:tblStyle w:val="GridTable1Light-Accent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First table has Objective, Skills &amp; Abilities, and Experience. Second table has Experience details. Third table has Education heading. Fourth table has Education details. Fifth table has Communication and Leadership"/>
      </w:tblPr>
      <w:tblGrid>
        <w:gridCol w:w="9089"/>
        <w:gridCol w:w="1711"/>
      </w:tblGrid>
      <w:tr w:rsidR="00D65B61" w:rsidRPr="009A3F06" w14:paraId="5B405F16" w14:textId="77777777" w:rsidTr="00D65B61">
        <w:tc>
          <w:tcPr>
            <w:tcW w:w="4208" w:type="pct"/>
            <w:tcMar>
              <w:left w:w="403" w:type="dxa"/>
            </w:tcMar>
          </w:tcPr>
          <w:p w14:paraId="3B42DF6C" w14:textId="214CDADF" w:rsidR="00D65B61" w:rsidRPr="001E761C" w:rsidRDefault="00D378C0" w:rsidP="00D32B8B">
            <w:pPr>
              <w:rPr>
                <w:rStyle w:val="Heading2Char"/>
                <w:sz w:val="22"/>
                <w:szCs w:val="32"/>
              </w:rPr>
            </w:pPr>
            <w:r w:rsidRPr="001E761C">
              <w:rPr>
                <w:rStyle w:val="Heading2Char"/>
                <w:sz w:val="22"/>
                <w:szCs w:val="32"/>
              </w:rPr>
              <w:t>Care Assistant, Sanctuary Care.</w:t>
            </w:r>
          </w:p>
          <w:p w14:paraId="5BB77BEB" w14:textId="224C82DF" w:rsidR="00D378C0" w:rsidRDefault="00D378C0" w:rsidP="00D32B8B">
            <w:pPr>
              <w:rPr>
                <w:rStyle w:val="Heading2Char"/>
                <w:b w:val="0"/>
                <w:bCs/>
                <w:sz w:val="22"/>
                <w:szCs w:val="32"/>
              </w:rPr>
            </w:pPr>
            <w:r w:rsidRPr="001E761C">
              <w:rPr>
                <w:rStyle w:val="Heading2Char"/>
                <w:sz w:val="22"/>
                <w:szCs w:val="32"/>
              </w:rPr>
              <w:t xml:space="preserve">From: </w:t>
            </w:r>
            <w:r w:rsidR="001E761C" w:rsidRPr="001E761C">
              <w:rPr>
                <w:rStyle w:val="Heading2Char"/>
                <w:b w:val="0"/>
                <w:bCs/>
                <w:sz w:val="22"/>
                <w:szCs w:val="32"/>
              </w:rPr>
              <w:t>11</w:t>
            </w:r>
            <w:r w:rsidRPr="001E761C">
              <w:rPr>
                <w:rStyle w:val="Heading2Char"/>
                <w:b w:val="0"/>
                <w:bCs/>
                <w:sz w:val="22"/>
                <w:szCs w:val="32"/>
              </w:rPr>
              <w:t>/20</w:t>
            </w:r>
            <w:r w:rsidR="001E761C">
              <w:rPr>
                <w:rStyle w:val="Heading2Char"/>
                <w:b w:val="0"/>
                <w:bCs/>
                <w:sz w:val="22"/>
                <w:szCs w:val="32"/>
              </w:rPr>
              <w:t>19</w:t>
            </w:r>
            <w:r w:rsidRPr="001E761C">
              <w:rPr>
                <w:rStyle w:val="Heading2Char"/>
                <w:sz w:val="22"/>
                <w:szCs w:val="32"/>
              </w:rPr>
              <w:t xml:space="preserve"> To: </w:t>
            </w:r>
            <w:r w:rsidRPr="001E761C">
              <w:rPr>
                <w:rStyle w:val="Heading2Char"/>
                <w:b w:val="0"/>
                <w:bCs/>
                <w:sz w:val="22"/>
                <w:szCs w:val="32"/>
              </w:rPr>
              <w:t>Present</w:t>
            </w:r>
            <w:r w:rsidR="002E7554" w:rsidRPr="001E761C">
              <w:rPr>
                <w:rStyle w:val="Heading2Char"/>
                <w:b w:val="0"/>
                <w:bCs/>
                <w:sz w:val="22"/>
                <w:szCs w:val="32"/>
              </w:rPr>
              <w:t>.</w:t>
            </w:r>
          </w:p>
          <w:p w14:paraId="344AA88D" w14:textId="77777777" w:rsidR="00D65B61" w:rsidRDefault="00D65B61" w:rsidP="00D32B8B"/>
          <w:p w14:paraId="4782D82E" w14:textId="6E1B00BF" w:rsidR="001E761C" w:rsidRDefault="001E761C" w:rsidP="00D32B8B">
            <w:r>
              <w:t xml:space="preserve">I have worked as a bank member of staff in care homes throughout the course of my studies since 2019, where I have worked has depended on where I lived at the time based on it being termtime/summer break. </w:t>
            </w:r>
          </w:p>
          <w:p w14:paraId="2702D0CD" w14:textId="77777777" w:rsidR="001E761C" w:rsidRDefault="001E761C" w:rsidP="00D32B8B"/>
          <w:p w14:paraId="0F820A81" w14:textId="120BBF76" w:rsidR="004B7B80" w:rsidRPr="009A3F06" w:rsidRDefault="004B7B80" w:rsidP="004B7B80"/>
        </w:tc>
        <w:tc>
          <w:tcPr>
            <w:tcW w:w="792" w:type="pct"/>
          </w:tcPr>
          <w:p w14:paraId="0AD9A94B" w14:textId="771B4195" w:rsidR="00D65B61" w:rsidRPr="009A3F06" w:rsidRDefault="00D65B61" w:rsidP="00D32B8B">
            <w:pPr>
              <w:pStyle w:val="Heading2"/>
            </w:pPr>
          </w:p>
        </w:tc>
      </w:tr>
      <w:tr w:rsidR="00D65B61" w:rsidRPr="009A3F06" w14:paraId="2A80E2DC" w14:textId="77777777" w:rsidTr="00D65B61">
        <w:tc>
          <w:tcPr>
            <w:tcW w:w="4208" w:type="pct"/>
            <w:tcMar>
              <w:top w:w="144" w:type="dxa"/>
              <w:left w:w="403" w:type="dxa"/>
            </w:tcMar>
          </w:tcPr>
          <w:p w14:paraId="650A2475" w14:textId="70887FA2" w:rsidR="00E54C1F" w:rsidRPr="009A3F06" w:rsidRDefault="00E54C1F" w:rsidP="00D32B8B"/>
        </w:tc>
        <w:tc>
          <w:tcPr>
            <w:tcW w:w="792" w:type="pct"/>
            <w:tcMar>
              <w:top w:w="144" w:type="dxa"/>
            </w:tcMar>
          </w:tcPr>
          <w:p w14:paraId="5125998F" w14:textId="3449F1B1" w:rsidR="00D65B61" w:rsidRPr="009A3F06" w:rsidRDefault="00D65B61" w:rsidP="00D32B8B">
            <w:pPr>
              <w:pStyle w:val="Heading2"/>
            </w:pPr>
          </w:p>
        </w:tc>
      </w:tr>
    </w:tbl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  <w:tblDescription w:val="First table has Objective, Skills &amp; Abilities, and Experience. Second table has Experience details. Third table has Education heading. Fourth table has Education details. Fifth table has Communication and Leadership"/>
      </w:tblPr>
      <w:tblGrid>
        <w:gridCol w:w="9089"/>
        <w:gridCol w:w="1711"/>
      </w:tblGrid>
      <w:tr w:rsidR="00D65B61" w:rsidRPr="009A3F06" w14:paraId="1C73DF70" w14:textId="77777777" w:rsidTr="00D65B61">
        <w:tc>
          <w:tcPr>
            <w:tcW w:w="4208" w:type="pct"/>
            <w:tcMar>
              <w:left w:w="403" w:type="dxa"/>
              <w:right w:w="115" w:type="dxa"/>
            </w:tcMar>
          </w:tcPr>
          <w:tbl>
            <w:tblPr>
              <w:tblpPr w:leftFromText="180" w:rightFromText="180" w:vertAnchor="text" w:horzAnchor="page" w:tblpX="1" w:tblpY="-1390"/>
              <w:tblW w:w="5000" w:type="pct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  <w:tblDescription w:val="First table has Objective, Skills &amp; Abilities, and Experience. Second table has Experience details. Third table has Education heading. Fourth table has Education details. Fifth table has Communication and Leadership"/>
            </w:tblPr>
            <w:tblGrid>
              <w:gridCol w:w="8571"/>
            </w:tblGrid>
            <w:tr w:rsidR="00E56ACA" w:rsidRPr="009A3F06" w14:paraId="2F5D86D8" w14:textId="77777777" w:rsidTr="00E56ACA">
              <w:tc>
                <w:tcPr>
                  <w:tcW w:w="5000" w:type="pct"/>
                  <w:tcMar>
                    <w:top w:w="288" w:type="dxa"/>
                  </w:tcMar>
                </w:tcPr>
                <w:sdt>
                  <w:sdtPr>
                    <w:alias w:val="Education heading:"/>
                    <w:tag w:val="Education heading:"/>
                    <w:id w:val="989682148"/>
                    <w:placeholder>
                      <w:docPart w:val="59C4050B35103242A2AE24F342151CC3"/>
                    </w:placeholder>
                    <w:temporary/>
                    <w:showingPlcHdr/>
                    <w15:appearance w15:val="hidden"/>
                  </w:sdtPr>
                  <w:sdtContent>
                    <w:p w14:paraId="54753420" w14:textId="77777777" w:rsidR="00E56ACA" w:rsidRPr="009A3F06" w:rsidRDefault="00E56ACA" w:rsidP="00E56ACA">
                      <w:pPr>
                        <w:pStyle w:val="Heading1"/>
                      </w:pPr>
                      <w:r w:rsidRPr="009A3F06">
                        <w:t>Education</w:t>
                      </w:r>
                    </w:p>
                  </w:sdtContent>
                </w:sdt>
              </w:tc>
            </w:tr>
          </w:tbl>
          <w:p w14:paraId="1CEF5070" w14:textId="77777777" w:rsidR="001E761C" w:rsidRDefault="001E761C" w:rsidP="00D32B8B">
            <w:pPr>
              <w:rPr>
                <w:b/>
                <w:sz w:val="21"/>
                <w:szCs w:val="21"/>
              </w:rPr>
            </w:pPr>
          </w:p>
          <w:p w14:paraId="3A45B6BA" w14:textId="60B50E37" w:rsidR="002A07EA" w:rsidRPr="00DC5E97" w:rsidRDefault="00384112" w:rsidP="00D32B8B">
            <w:pPr>
              <w:rPr>
                <w:b/>
                <w:sz w:val="21"/>
                <w:szCs w:val="21"/>
              </w:rPr>
            </w:pPr>
            <w:proofErr w:type="spellStart"/>
            <w:r w:rsidRPr="00DC5E97">
              <w:rPr>
                <w:b/>
                <w:sz w:val="22"/>
                <w:szCs w:val="22"/>
              </w:rPr>
              <w:t>MsC</w:t>
            </w:r>
            <w:proofErr w:type="spellEnd"/>
            <w:r w:rsidRPr="00DC5E97">
              <w:rPr>
                <w:b/>
                <w:sz w:val="22"/>
                <w:szCs w:val="22"/>
              </w:rPr>
              <w:t xml:space="preserve"> Bioinformatics, University of Birmingham, Grade: TBC</w:t>
            </w:r>
            <w:r w:rsidRPr="00DC5E97">
              <w:rPr>
                <w:b/>
                <w:sz w:val="21"/>
                <w:szCs w:val="21"/>
              </w:rPr>
              <w:t xml:space="preserve"> </w:t>
            </w:r>
          </w:p>
          <w:p w14:paraId="3233645C" w14:textId="6CA9699E" w:rsidR="00384112" w:rsidRDefault="00384112" w:rsidP="00D32B8B">
            <w:pPr>
              <w:rPr>
                <w:b/>
                <w:sz w:val="21"/>
                <w:szCs w:val="21"/>
              </w:rPr>
            </w:pPr>
            <w:r w:rsidRPr="00D378C0">
              <w:rPr>
                <w:b/>
                <w:sz w:val="21"/>
                <w:szCs w:val="21"/>
              </w:rPr>
              <w:t>From: 09/2025</w:t>
            </w:r>
            <w:r w:rsidR="002A07EA" w:rsidRPr="00D378C0">
              <w:rPr>
                <w:b/>
                <w:sz w:val="21"/>
                <w:szCs w:val="21"/>
              </w:rPr>
              <w:t xml:space="preserve"> To: Present</w:t>
            </w:r>
          </w:p>
          <w:p w14:paraId="4A1E5C9D" w14:textId="77777777" w:rsidR="00461988" w:rsidRDefault="00461988" w:rsidP="00D32B8B">
            <w:pPr>
              <w:rPr>
                <w:b/>
                <w:sz w:val="21"/>
                <w:szCs w:val="21"/>
              </w:rPr>
            </w:pPr>
          </w:p>
          <w:p w14:paraId="0D2BC318" w14:textId="15B2C64D" w:rsidR="00461988" w:rsidRPr="00461988" w:rsidRDefault="00461988" w:rsidP="00D32B8B">
            <w:pPr>
              <w:rPr>
                <w:bCs/>
                <w:sz w:val="21"/>
                <w:szCs w:val="21"/>
              </w:rPr>
            </w:pPr>
            <w:r w:rsidRPr="00461988">
              <w:rPr>
                <w:bCs/>
                <w:sz w:val="21"/>
                <w:szCs w:val="21"/>
              </w:rPr>
              <w:t xml:space="preserve">Masters Projects: </w:t>
            </w:r>
          </w:p>
          <w:p w14:paraId="34388CC7" w14:textId="77777777" w:rsidR="00384112" w:rsidRPr="00DC5E97" w:rsidRDefault="00384112" w:rsidP="00D32B8B">
            <w:pPr>
              <w:rPr>
                <w:b/>
                <w:sz w:val="22"/>
                <w:szCs w:val="22"/>
              </w:rPr>
            </w:pPr>
          </w:p>
          <w:p w14:paraId="49776796" w14:textId="6AA15F6D" w:rsidR="00DC5E97" w:rsidRDefault="00384112" w:rsidP="00D32B8B">
            <w:pPr>
              <w:rPr>
                <w:b/>
                <w:sz w:val="24"/>
                <w:szCs w:val="24"/>
              </w:rPr>
            </w:pPr>
            <w:proofErr w:type="spellStart"/>
            <w:r w:rsidRPr="00DC5E97">
              <w:rPr>
                <w:b/>
                <w:sz w:val="24"/>
                <w:szCs w:val="24"/>
              </w:rPr>
              <w:t>BsC</w:t>
            </w:r>
            <w:proofErr w:type="spellEnd"/>
            <w:r w:rsidRPr="00DC5E97">
              <w:rPr>
                <w:b/>
                <w:sz w:val="24"/>
                <w:szCs w:val="24"/>
              </w:rPr>
              <w:t xml:space="preserve"> Biomedical Science, </w:t>
            </w:r>
            <w:r w:rsidR="00DC5E97" w:rsidRPr="00DC5E97">
              <w:rPr>
                <w:b/>
                <w:sz w:val="24"/>
                <w:szCs w:val="24"/>
              </w:rPr>
              <w:t>Grade: First Class.</w:t>
            </w:r>
          </w:p>
          <w:p w14:paraId="3B83774B" w14:textId="77777777" w:rsidR="00461988" w:rsidRDefault="00461988" w:rsidP="00D32B8B">
            <w:pPr>
              <w:rPr>
                <w:b/>
                <w:sz w:val="24"/>
                <w:szCs w:val="24"/>
              </w:rPr>
            </w:pPr>
          </w:p>
          <w:p w14:paraId="189B842D" w14:textId="109BEB19" w:rsidR="00461988" w:rsidRPr="00461988" w:rsidRDefault="00461988" w:rsidP="00D32B8B">
            <w:pPr>
              <w:rPr>
                <w:bCs/>
                <w:sz w:val="22"/>
                <w:szCs w:val="22"/>
              </w:rPr>
            </w:pPr>
            <w:r w:rsidRPr="00461988">
              <w:rPr>
                <w:bCs/>
                <w:sz w:val="21"/>
                <w:szCs w:val="21"/>
              </w:rPr>
              <w:t xml:space="preserve">Final Year Thesis Project: </w:t>
            </w:r>
          </w:p>
          <w:p w14:paraId="66095C57" w14:textId="77777777" w:rsidR="00DC5E97" w:rsidRDefault="00DC5E97" w:rsidP="00D32B8B">
            <w:pPr>
              <w:rPr>
                <w:b/>
                <w:sz w:val="21"/>
                <w:szCs w:val="21"/>
              </w:rPr>
            </w:pPr>
          </w:p>
          <w:p w14:paraId="07B99A56" w14:textId="2072AE9C" w:rsidR="002A07EA" w:rsidRPr="00D378C0" w:rsidRDefault="00384112" w:rsidP="00D32B8B">
            <w:pPr>
              <w:rPr>
                <w:b/>
                <w:sz w:val="21"/>
                <w:szCs w:val="21"/>
              </w:rPr>
            </w:pPr>
            <w:r w:rsidRPr="00D378C0">
              <w:rPr>
                <w:b/>
                <w:sz w:val="21"/>
                <w:szCs w:val="21"/>
              </w:rPr>
              <w:t xml:space="preserve">Birmingham City University. </w:t>
            </w:r>
          </w:p>
          <w:p w14:paraId="54D2BBF8" w14:textId="599757D2" w:rsidR="00D65B61" w:rsidRPr="00D378C0" w:rsidRDefault="00384112" w:rsidP="00D32B8B">
            <w:pPr>
              <w:rPr>
                <w:sz w:val="21"/>
                <w:szCs w:val="21"/>
              </w:rPr>
            </w:pPr>
            <w:r w:rsidRPr="00D378C0">
              <w:rPr>
                <w:b/>
                <w:sz w:val="21"/>
                <w:szCs w:val="21"/>
              </w:rPr>
              <w:t>From</w:t>
            </w:r>
            <w:r w:rsidR="00F9442C" w:rsidRPr="00D378C0">
              <w:rPr>
                <w:b/>
                <w:sz w:val="21"/>
                <w:szCs w:val="21"/>
              </w:rPr>
              <w:t xml:space="preserve">: </w:t>
            </w:r>
            <w:r w:rsidRPr="00D378C0">
              <w:rPr>
                <w:b/>
                <w:sz w:val="21"/>
                <w:szCs w:val="21"/>
              </w:rPr>
              <w:t xml:space="preserve"> </w:t>
            </w:r>
            <w:r w:rsidRPr="00D378C0">
              <w:rPr>
                <w:sz w:val="21"/>
                <w:szCs w:val="21"/>
              </w:rPr>
              <w:t xml:space="preserve">09/2022 </w:t>
            </w:r>
            <w:r w:rsidRPr="00D378C0">
              <w:rPr>
                <w:b/>
                <w:bCs/>
                <w:sz w:val="21"/>
                <w:szCs w:val="21"/>
              </w:rPr>
              <w:t>To</w:t>
            </w:r>
            <w:r w:rsidR="00F9442C" w:rsidRPr="00D378C0">
              <w:rPr>
                <w:b/>
                <w:bCs/>
                <w:sz w:val="21"/>
                <w:szCs w:val="21"/>
              </w:rPr>
              <w:t>:</w:t>
            </w:r>
            <w:r w:rsidRPr="00D378C0">
              <w:rPr>
                <w:b/>
                <w:bCs/>
                <w:sz w:val="21"/>
                <w:szCs w:val="21"/>
              </w:rPr>
              <w:t xml:space="preserve"> </w:t>
            </w:r>
            <w:r w:rsidRPr="00D378C0">
              <w:rPr>
                <w:sz w:val="21"/>
                <w:szCs w:val="21"/>
              </w:rPr>
              <w:t>06/2025.</w:t>
            </w:r>
          </w:p>
        </w:tc>
        <w:tc>
          <w:tcPr>
            <w:tcW w:w="792" w:type="pct"/>
          </w:tcPr>
          <w:p w14:paraId="3381FA80" w14:textId="70D0E8F9" w:rsidR="00D65B61" w:rsidRPr="009A3F06" w:rsidRDefault="00D65B61" w:rsidP="00D32B8B">
            <w:pPr>
              <w:pStyle w:val="Heading2"/>
            </w:pPr>
          </w:p>
        </w:tc>
      </w:tr>
      <w:tr w:rsidR="00D65B61" w:rsidRPr="009A3F06" w14:paraId="50FEC516" w14:textId="77777777" w:rsidTr="00D65B61">
        <w:tc>
          <w:tcPr>
            <w:tcW w:w="4208" w:type="pct"/>
            <w:tcMar>
              <w:left w:w="403" w:type="dxa"/>
              <w:right w:w="115" w:type="dxa"/>
            </w:tcMar>
          </w:tcPr>
          <w:p w14:paraId="5E575ED1" w14:textId="77777777" w:rsidR="002A07EA" w:rsidRPr="00D378C0" w:rsidRDefault="002A07EA" w:rsidP="00D32B8B">
            <w:pPr>
              <w:rPr>
                <w:sz w:val="21"/>
                <w:szCs w:val="21"/>
              </w:rPr>
            </w:pPr>
          </w:p>
          <w:p w14:paraId="245D91F1" w14:textId="5E226E5B" w:rsidR="00DC5E97" w:rsidRPr="00DC5E97" w:rsidRDefault="002A07EA" w:rsidP="00D32B8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C5E97">
              <w:rPr>
                <w:b/>
                <w:bCs/>
                <w:sz w:val="22"/>
                <w:szCs w:val="22"/>
              </w:rPr>
              <w:t>C</w:t>
            </w:r>
            <w:r w:rsidR="00F9442C" w:rsidRPr="00DC5E97">
              <w:rPr>
                <w:b/>
                <w:bCs/>
                <w:sz w:val="22"/>
                <w:szCs w:val="22"/>
              </w:rPr>
              <w:t>ertHE</w:t>
            </w:r>
            <w:proofErr w:type="spellEnd"/>
            <w:r w:rsidR="00D65B61" w:rsidRPr="00DC5E97">
              <w:rPr>
                <w:b/>
                <w:bCs/>
                <w:sz w:val="22"/>
                <w:szCs w:val="22"/>
              </w:rPr>
              <w:t xml:space="preserve"> </w:t>
            </w:r>
            <w:r w:rsidR="00F9442C" w:rsidRPr="00DC5E97">
              <w:rPr>
                <w:b/>
                <w:bCs/>
                <w:sz w:val="22"/>
                <w:szCs w:val="22"/>
              </w:rPr>
              <w:t>Adult Nursing</w:t>
            </w:r>
            <w:r w:rsidR="00DC5E97" w:rsidRPr="00DC5E97">
              <w:rPr>
                <w:b/>
                <w:bCs/>
                <w:sz w:val="22"/>
                <w:szCs w:val="22"/>
              </w:rPr>
              <w:t>, Grade: Pass.</w:t>
            </w:r>
          </w:p>
          <w:p w14:paraId="0D089090" w14:textId="77777777" w:rsidR="00DC5E97" w:rsidRDefault="00DC5E97" w:rsidP="00D32B8B">
            <w:pPr>
              <w:rPr>
                <w:b/>
                <w:bCs/>
                <w:sz w:val="21"/>
                <w:szCs w:val="21"/>
              </w:rPr>
            </w:pPr>
          </w:p>
          <w:p w14:paraId="1984EFCF" w14:textId="2243E381" w:rsidR="00D65B61" w:rsidRPr="00D378C0" w:rsidRDefault="00F9442C" w:rsidP="00D32B8B">
            <w:pPr>
              <w:rPr>
                <w:b/>
                <w:bCs/>
                <w:sz w:val="21"/>
                <w:szCs w:val="21"/>
              </w:rPr>
            </w:pPr>
            <w:r w:rsidRPr="00D378C0">
              <w:rPr>
                <w:b/>
                <w:bCs/>
                <w:sz w:val="21"/>
                <w:szCs w:val="21"/>
              </w:rPr>
              <w:t>Birmingham City University.</w:t>
            </w:r>
          </w:p>
          <w:p w14:paraId="731CE987" w14:textId="77777777" w:rsidR="00F9442C" w:rsidRDefault="00F9442C" w:rsidP="00D32B8B">
            <w:pPr>
              <w:rPr>
                <w:sz w:val="21"/>
                <w:szCs w:val="21"/>
              </w:rPr>
            </w:pPr>
            <w:r w:rsidRPr="00D378C0">
              <w:rPr>
                <w:b/>
                <w:bCs/>
                <w:sz w:val="21"/>
                <w:szCs w:val="21"/>
              </w:rPr>
              <w:t xml:space="preserve">From: </w:t>
            </w:r>
            <w:r w:rsidRPr="00D378C0">
              <w:rPr>
                <w:sz w:val="21"/>
                <w:szCs w:val="21"/>
              </w:rPr>
              <w:t>01/2021</w:t>
            </w:r>
            <w:r w:rsidRPr="00D378C0">
              <w:rPr>
                <w:b/>
                <w:bCs/>
                <w:sz w:val="21"/>
                <w:szCs w:val="21"/>
              </w:rPr>
              <w:t xml:space="preserve"> To: </w:t>
            </w:r>
            <w:r w:rsidRPr="00D378C0">
              <w:rPr>
                <w:sz w:val="21"/>
                <w:szCs w:val="21"/>
              </w:rPr>
              <w:t>12/2021</w:t>
            </w:r>
          </w:p>
          <w:p w14:paraId="2D233D91" w14:textId="77777777" w:rsidR="00BD3CCB" w:rsidRDefault="00BD3CCB" w:rsidP="00D32B8B">
            <w:pPr>
              <w:rPr>
                <w:b/>
                <w:bCs/>
                <w:sz w:val="21"/>
                <w:szCs w:val="21"/>
              </w:rPr>
            </w:pPr>
          </w:p>
          <w:p w14:paraId="4F4BD503" w14:textId="45ACFE3F" w:rsidR="00DC5E97" w:rsidRPr="00DC5E97" w:rsidRDefault="00BD3CCB" w:rsidP="00D32B8B">
            <w:pPr>
              <w:rPr>
                <w:b/>
                <w:bCs/>
                <w:sz w:val="24"/>
                <w:szCs w:val="24"/>
              </w:rPr>
            </w:pPr>
            <w:r w:rsidRPr="00DC5E97">
              <w:rPr>
                <w:b/>
                <w:bCs/>
                <w:sz w:val="24"/>
                <w:szCs w:val="24"/>
              </w:rPr>
              <w:t>A-Level</w:t>
            </w:r>
            <w:r w:rsidR="00DC5E97">
              <w:rPr>
                <w:b/>
                <w:bCs/>
                <w:sz w:val="24"/>
                <w:szCs w:val="24"/>
              </w:rPr>
              <w:t xml:space="preserve"> Education</w:t>
            </w:r>
          </w:p>
          <w:p w14:paraId="104F49B3" w14:textId="77777777" w:rsidR="00DC5E97" w:rsidRDefault="00DC5E97" w:rsidP="00D32B8B">
            <w:pPr>
              <w:rPr>
                <w:b/>
                <w:bCs/>
                <w:sz w:val="21"/>
                <w:szCs w:val="21"/>
              </w:rPr>
            </w:pPr>
          </w:p>
          <w:p w14:paraId="24D8F7AB" w14:textId="4CCB0E20" w:rsidR="00BD3CCB" w:rsidRDefault="00BD3CCB" w:rsidP="00D32B8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Worcester Sixth Form College</w:t>
            </w:r>
          </w:p>
          <w:p w14:paraId="25DE6DDC" w14:textId="640102F6" w:rsidR="00BD3CCB" w:rsidRDefault="00BD3CCB" w:rsidP="00D32B8B"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From: 09/2017 To: 06/2019</w:t>
            </w:r>
          </w:p>
          <w:p w14:paraId="231EFB8D" w14:textId="77777777" w:rsidR="00BD3CCB" w:rsidRDefault="00BD3CCB" w:rsidP="00D32B8B">
            <w:pPr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09"/>
              <w:gridCol w:w="992"/>
            </w:tblGrid>
            <w:tr w:rsidR="00BD3CCB" w14:paraId="73ADCAB1" w14:textId="77777777" w:rsidTr="00BD3CCB">
              <w:tc>
                <w:tcPr>
                  <w:tcW w:w="2709" w:type="dxa"/>
                </w:tcPr>
                <w:p w14:paraId="6745D630" w14:textId="77777777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Subject</w:t>
                  </w:r>
                </w:p>
                <w:p w14:paraId="049C351D" w14:textId="73FF9E56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0625B701" w14:textId="77777777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Grade</w:t>
                  </w:r>
                </w:p>
                <w:p w14:paraId="77AE4584" w14:textId="65630150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BD3CCB" w14:paraId="49AC2231" w14:textId="77777777" w:rsidTr="00BD3CCB">
              <w:tc>
                <w:tcPr>
                  <w:tcW w:w="2709" w:type="dxa"/>
                </w:tcPr>
                <w:p w14:paraId="6D45DE29" w14:textId="12F756E8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Biology </w:t>
                  </w:r>
                </w:p>
              </w:tc>
              <w:tc>
                <w:tcPr>
                  <w:tcW w:w="992" w:type="dxa"/>
                </w:tcPr>
                <w:p w14:paraId="098F4742" w14:textId="77777777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C</w:t>
                  </w:r>
                </w:p>
                <w:p w14:paraId="2C68C075" w14:textId="07517D2A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BD3CCB" w14:paraId="294E06FD" w14:textId="77777777" w:rsidTr="00BD3CCB">
              <w:tc>
                <w:tcPr>
                  <w:tcW w:w="2709" w:type="dxa"/>
                </w:tcPr>
                <w:p w14:paraId="6BA89BE6" w14:textId="787ACCB6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Psychology</w:t>
                  </w:r>
                </w:p>
              </w:tc>
              <w:tc>
                <w:tcPr>
                  <w:tcW w:w="992" w:type="dxa"/>
                </w:tcPr>
                <w:p w14:paraId="0F8703BA" w14:textId="77777777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</w:t>
                  </w:r>
                </w:p>
                <w:p w14:paraId="3E71A830" w14:textId="1A248D68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BD3CCB" w14:paraId="785A0F4A" w14:textId="77777777" w:rsidTr="00BD3CCB">
              <w:tc>
                <w:tcPr>
                  <w:tcW w:w="2709" w:type="dxa"/>
                </w:tcPr>
                <w:p w14:paraId="382DAD19" w14:textId="77777777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Health and Social Care</w:t>
                  </w:r>
                </w:p>
                <w:p w14:paraId="2E32B206" w14:textId="69DF6DF5" w:rsidR="00BD3CCB" w:rsidRDefault="00BD3CCB" w:rsidP="00D32B8B">
                  <w:pPr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1D5737AF" w14:textId="77777777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A*</w:t>
                  </w:r>
                </w:p>
                <w:p w14:paraId="69E459E8" w14:textId="3AF9BF16" w:rsidR="00BD3CCB" w:rsidRDefault="00BD3CCB" w:rsidP="00BD3CCB">
                  <w:pPr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0F1C27C0" w14:textId="77777777" w:rsidR="00BD3CCB" w:rsidRDefault="00BD3CCB" w:rsidP="00D32B8B">
            <w:pPr>
              <w:rPr>
                <w:b/>
                <w:bCs/>
                <w:sz w:val="21"/>
                <w:szCs w:val="21"/>
              </w:rPr>
            </w:pPr>
          </w:p>
          <w:p w14:paraId="1215F479" w14:textId="77777777" w:rsidR="00BD3CCB" w:rsidRDefault="00BD3CCB" w:rsidP="00BD3CCB">
            <w:pPr>
              <w:rPr>
                <w:b/>
                <w:bCs/>
                <w:sz w:val="24"/>
                <w:szCs w:val="24"/>
              </w:rPr>
            </w:pPr>
            <w:r w:rsidRPr="00E54C1F">
              <w:rPr>
                <w:b/>
                <w:bCs/>
                <w:sz w:val="24"/>
                <w:szCs w:val="24"/>
              </w:rPr>
              <w:t>GCSEs</w:t>
            </w:r>
            <w:r w:rsidR="00DC5E97" w:rsidRPr="00E54C1F">
              <w:rPr>
                <w:b/>
                <w:bCs/>
                <w:sz w:val="24"/>
                <w:szCs w:val="24"/>
              </w:rPr>
              <w:t xml:space="preserve"> Education</w:t>
            </w:r>
          </w:p>
          <w:p w14:paraId="244F847C" w14:textId="08C35D18" w:rsidR="00E54C1F" w:rsidRPr="00EB0268" w:rsidRDefault="00EB0268" w:rsidP="00BD3CC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9 GCSEs Grades A-C including English and </w:t>
            </w:r>
            <w:proofErr w:type="spellStart"/>
            <w:r>
              <w:rPr>
                <w:b/>
                <w:bCs/>
                <w:sz w:val="24"/>
                <w:szCs w:val="24"/>
              </w:rPr>
              <w:t>Maths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92" w:type="pct"/>
          </w:tcPr>
          <w:p w14:paraId="199A56C0" w14:textId="683FE49C" w:rsidR="00D65B61" w:rsidRPr="009A3F06" w:rsidRDefault="00D65B61" w:rsidP="00D32B8B">
            <w:pPr>
              <w:pStyle w:val="Heading2"/>
            </w:pPr>
          </w:p>
        </w:tc>
      </w:tr>
    </w:tbl>
    <w:tbl>
      <w:tblPr>
        <w:tblW w:w="5000" w:type="pct"/>
        <w:tblCellMar>
          <w:left w:w="115" w:type="dxa"/>
          <w:right w:w="115" w:type="dxa"/>
        </w:tblCellMar>
        <w:tblLook w:val="04A0" w:firstRow="1" w:lastRow="0" w:firstColumn="1" w:lastColumn="0" w:noHBand="0" w:noVBand="1"/>
        <w:tblDescription w:val="First table has Objective, Skills &amp; Abilities, and Experience. Second table has Experience details. Third table has Education heading. Fourth table has Education details. Fifth table has Communication and Leadership"/>
      </w:tblPr>
      <w:tblGrid>
        <w:gridCol w:w="10800"/>
      </w:tblGrid>
      <w:tr w:rsidR="00D65B61" w:rsidRPr="009A3F06" w14:paraId="0240C131" w14:textId="77777777" w:rsidTr="00D32B8B">
        <w:tc>
          <w:tcPr>
            <w:tcW w:w="5000" w:type="pct"/>
            <w:tcMar>
              <w:top w:w="288" w:type="dxa"/>
            </w:tcMar>
          </w:tcPr>
          <w:p w14:paraId="0EE7F760" w14:textId="3F1B6197" w:rsidR="00D65B61" w:rsidRDefault="00384112" w:rsidP="00D32B8B">
            <w:pPr>
              <w:pStyle w:val="Heading1"/>
            </w:pPr>
            <w:r>
              <w:lastRenderedPageBreak/>
              <w:t>Work Experience</w:t>
            </w:r>
          </w:p>
          <w:p w14:paraId="58DBC5D1" w14:textId="4D9C038F" w:rsidR="00384112" w:rsidRPr="009A3F06" w:rsidRDefault="00384112" w:rsidP="00D32B8B">
            <w:pPr>
              <w:pStyle w:val="Heading1"/>
            </w:pPr>
          </w:p>
        </w:tc>
      </w:tr>
      <w:tr w:rsidR="00D65B61" w:rsidRPr="009A3F06" w14:paraId="7A7BDE50" w14:textId="77777777" w:rsidTr="00D32B8B">
        <w:tc>
          <w:tcPr>
            <w:tcW w:w="5000" w:type="pct"/>
            <w:tcMar>
              <w:left w:w="403" w:type="dxa"/>
              <w:right w:w="115" w:type="dxa"/>
            </w:tcMar>
          </w:tcPr>
          <w:p w14:paraId="39C3851E" w14:textId="77777777" w:rsidR="004B7B80" w:rsidRDefault="004B7B80" w:rsidP="00D32B8B">
            <w:pPr>
              <w:rPr>
                <w:sz w:val="22"/>
                <w:szCs w:val="22"/>
              </w:rPr>
            </w:pPr>
            <w:r w:rsidRPr="004B7B80">
              <w:rPr>
                <w:b/>
                <w:bCs/>
                <w:sz w:val="22"/>
                <w:szCs w:val="22"/>
              </w:rPr>
              <w:t>Nursing Placement (Adult Nursing)</w:t>
            </w:r>
            <w:r>
              <w:rPr>
                <w:b/>
                <w:bCs/>
                <w:sz w:val="22"/>
                <w:szCs w:val="22"/>
              </w:rPr>
              <w:t xml:space="preserve">. </w:t>
            </w:r>
            <w:r w:rsidRPr="004B7B80">
              <w:rPr>
                <w:b/>
                <w:bCs/>
                <w:sz w:val="22"/>
                <w:szCs w:val="22"/>
              </w:rPr>
              <w:t>Good Hope Hospital</w:t>
            </w:r>
            <w:r>
              <w:rPr>
                <w:b/>
                <w:bCs/>
                <w:sz w:val="22"/>
                <w:szCs w:val="22"/>
              </w:rPr>
              <w:t>.</w:t>
            </w:r>
            <w:r w:rsidRPr="004B7B80">
              <w:rPr>
                <w:sz w:val="22"/>
                <w:szCs w:val="22"/>
              </w:rPr>
              <w:br/>
            </w:r>
            <w:r w:rsidRPr="004B7B80">
              <w:rPr>
                <w:b/>
                <w:bCs/>
                <w:sz w:val="22"/>
                <w:szCs w:val="22"/>
              </w:rPr>
              <w:t>From</w:t>
            </w:r>
            <w:r>
              <w:rPr>
                <w:sz w:val="22"/>
                <w:szCs w:val="22"/>
              </w:rPr>
              <w:t xml:space="preserve">: </w:t>
            </w:r>
            <w:r w:rsidRPr="004B7B80">
              <w:rPr>
                <w:sz w:val="22"/>
                <w:szCs w:val="22"/>
              </w:rPr>
              <w:t xml:space="preserve">September 2021 </w:t>
            </w:r>
            <w:r w:rsidRPr="004B7B80">
              <w:rPr>
                <w:b/>
                <w:bCs/>
                <w:sz w:val="22"/>
                <w:szCs w:val="22"/>
              </w:rPr>
              <w:t>To</w:t>
            </w:r>
            <w:r>
              <w:rPr>
                <w:sz w:val="22"/>
                <w:szCs w:val="22"/>
              </w:rPr>
              <w:t xml:space="preserve">: </w:t>
            </w:r>
            <w:r w:rsidRPr="004B7B80">
              <w:rPr>
                <w:sz w:val="22"/>
                <w:szCs w:val="22"/>
              </w:rPr>
              <w:t>December 2021 (12 weeks)</w:t>
            </w:r>
            <w:r>
              <w:rPr>
                <w:sz w:val="22"/>
                <w:szCs w:val="22"/>
              </w:rPr>
              <w:t>.</w:t>
            </w:r>
          </w:p>
          <w:p w14:paraId="70FE6E8F" w14:textId="77777777" w:rsidR="004B7B80" w:rsidRDefault="004B7B80" w:rsidP="00D32B8B">
            <w:pPr>
              <w:rPr>
                <w:sz w:val="22"/>
                <w:szCs w:val="22"/>
              </w:rPr>
            </w:pPr>
          </w:p>
          <w:p w14:paraId="7366484A" w14:textId="6788F308" w:rsidR="004B7B80" w:rsidRDefault="004B7B80" w:rsidP="00D32B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This was completed as part of my Adult Nursing degree, I decided to leave the degree after year 1, and went on to do my Biomedical Science degree. However, I gained valuable insight </w:t>
            </w:r>
            <w:r w:rsidRPr="004B7B80">
              <w:rPr>
                <w:sz w:val="22"/>
                <w:szCs w:val="22"/>
              </w:rPr>
              <w:t>into patient-centered care within an acute hospital setting and developed my understanding of clinical practice, multidisciplinary teamwork, and healthcare delivery</w:t>
            </w:r>
            <w:r>
              <w:rPr>
                <w:sz w:val="22"/>
                <w:szCs w:val="22"/>
              </w:rPr>
              <w:t>. Skills I gained from this included:</w:t>
            </w:r>
          </w:p>
          <w:p w14:paraId="5A697AEA" w14:textId="77777777" w:rsidR="004B7B80" w:rsidRDefault="004B7B80" w:rsidP="00D32B8B">
            <w:pPr>
              <w:rPr>
                <w:sz w:val="22"/>
                <w:szCs w:val="22"/>
              </w:rPr>
            </w:pPr>
          </w:p>
          <w:p w14:paraId="1161DACB" w14:textId="58FEBCF8" w:rsidR="004B7B80" w:rsidRPr="004B7B80" w:rsidRDefault="004B7B80" w:rsidP="004B7B8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 w:rsidRPr="004B7B80">
              <w:rPr>
                <w:sz w:val="22"/>
                <w:szCs w:val="22"/>
                <w:lang w:val="en-GB"/>
              </w:rPr>
              <w:t>Teamwork in multidisciplinary settings</w:t>
            </w:r>
          </w:p>
          <w:p w14:paraId="3949E8EE" w14:textId="77777777" w:rsidR="004B7B80" w:rsidRDefault="004B7B80" w:rsidP="004B7B8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 w:rsidRPr="004B7B80">
              <w:rPr>
                <w:sz w:val="22"/>
                <w:szCs w:val="22"/>
                <w:lang w:val="en-GB"/>
              </w:rPr>
              <w:t>Clinical documentation and professionalism</w:t>
            </w:r>
          </w:p>
          <w:p w14:paraId="0708CA88" w14:textId="77777777" w:rsidR="009D2249" w:rsidRPr="009D2249" w:rsidRDefault="00061372" w:rsidP="009D224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 w:rsidRPr="00061372">
              <w:rPr>
                <w:sz w:val="22"/>
                <w:szCs w:val="22"/>
              </w:rPr>
              <w:t>Understanding of clinical workflow</w:t>
            </w:r>
            <w:r w:rsidR="009D2249">
              <w:rPr>
                <w:sz w:val="22"/>
                <w:szCs w:val="22"/>
              </w:rPr>
              <w:t>s</w:t>
            </w:r>
          </w:p>
          <w:p w14:paraId="4121F7F4" w14:textId="77777777" w:rsidR="009D2249" w:rsidRDefault="009D2249" w:rsidP="009D2249">
            <w:pPr>
              <w:rPr>
                <w:sz w:val="22"/>
                <w:szCs w:val="22"/>
                <w:lang w:val="en-GB"/>
              </w:rPr>
            </w:pPr>
          </w:p>
          <w:p w14:paraId="503F6397" w14:textId="77777777" w:rsidR="009D2249" w:rsidRDefault="009D2249" w:rsidP="009D2249">
            <w:pPr>
              <w:rPr>
                <w:sz w:val="22"/>
                <w:szCs w:val="22"/>
                <w:lang w:val="en-GB"/>
              </w:rPr>
            </w:pPr>
          </w:p>
          <w:p w14:paraId="2F6B55FF" w14:textId="1708FF2A" w:rsidR="009D2249" w:rsidRPr="00240A68" w:rsidRDefault="009D2249" w:rsidP="009D2249">
            <w:pPr>
              <w:rPr>
                <w:b/>
                <w:bCs/>
                <w:sz w:val="24"/>
                <w:szCs w:val="24"/>
                <w:lang w:val="en-GB"/>
              </w:rPr>
            </w:pPr>
            <w:r w:rsidRPr="009D2249">
              <w:rPr>
                <w:b/>
                <w:bCs/>
                <w:sz w:val="24"/>
                <w:szCs w:val="24"/>
                <w:lang w:val="en-GB"/>
              </w:rPr>
              <w:t>Projects</w:t>
            </w:r>
          </w:p>
          <w:p w14:paraId="1995EC7F" w14:textId="77777777" w:rsidR="00045CA3" w:rsidRPr="009D2249" w:rsidRDefault="00045CA3" w:rsidP="009D2249">
            <w:pPr>
              <w:rPr>
                <w:sz w:val="22"/>
                <w:szCs w:val="22"/>
                <w:lang w:val="en-GB"/>
              </w:rPr>
            </w:pPr>
          </w:p>
          <w:p w14:paraId="6FEF7BB5" w14:textId="77777777" w:rsidR="00045CA3" w:rsidRDefault="009D2249" w:rsidP="009D2249">
            <w:pPr>
              <w:rPr>
                <w:b/>
                <w:bCs/>
                <w:sz w:val="22"/>
                <w:szCs w:val="22"/>
                <w:lang w:val="en-GB"/>
              </w:rPr>
            </w:pPr>
            <w:r w:rsidRPr="009D2249">
              <w:rPr>
                <w:b/>
                <w:bCs/>
                <w:sz w:val="22"/>
                <w:szCs w:val="22"/>
                <w:lang w:val="en-GB"/>
              </w:rPr>
              <w:t>MSc Dissertation</w:t>
            </w:r>
          </w:p>
          <w:p w14:paraId="2E046B30" w14:textId="0ADCE1FA" w:rsidR="00045CA3" w:rsidRDefault="009D2249" w:rsidP="009D2249">
            <w:pPr>
              <w:rPr>
                <w:i/>
                <w:iCs/>
                <w:sz w:val="22"/>
                <w:szCs w:val="22"/>
                <w:lang w:val="en-GB"/>
              </w:rPr>
            </w:pPr>
            <w:r w:rsidRPr="009D2249">
              <w:rPr>
                <w:b/>
                <w:bCs/>
                <w:sz w:val="22"/>
                <w:szCs w:val="22"/>
                <w:lang w:val="en-GB"/>
              </w:rPr>
              <w:t>Context-Dependent Reliability of Cell-Type Markers in Single-Cell and Spatial Transcriptomics</w:t>
            </w:r>
            <w:r w:rsidRPr="009D2249">
              <w:rPr>
                <w:sz w:val="22"/>
                <w:szCs w:val="22"/>
                <w:lang w:val="en-GB"/>
              </w:rPr>
              <w:t xml:space="preserve"> </w:t>
            </w:r>
            <w:r w:rsidR="00045CA3">
              <w:rPr>
                <w:i/>
                <w:iCs/>
                <w:sz w:val="22"/>
                <w:szCs w:val="22"/>
                <w:lang w:val="en-GB"/>
              </w:rPr>
              <w:t>(</w:t>
            </w:r>
            <w:r w:rsidR="00045CA3" w:rsidRPr="003C356E">
              <w:rPr>
                <w:sz w:val="22"/>
                <w:szCs w:val="22"/>
                <w:lang w:val="en-GB"/>
              </w:rPr>
              <w:t xml:space="preserve">Undertaken at </w:t>
            </w:r>
            <w:r w:rsidRPr="009D2249">
              <w:rPr>
                <w:sz w:val="22"/>
                <w:szCs w:val="22"/>
                <w:lang w:val="en-GB"/>
              </w:rPr>
              <w:t>Birmingham Tissue Analytics</w:t>
            </w:r>
            <w:r w:rsidRPr="009D2249">
              <w:rPr>
                <w:i/>
                <w:iCs/>
                <w:sz w:val="22"/>
                <w:szCs w:val="22"/>
                <w:lang w:val="en-GB"/>
              </w:rPr>
              <w:t>)</w:t>
            </w:r>
          </w:p>
          <w:p w14:paraId="43CEE929" w14:textId="4C9C94C7" w:rsidR="009D2249" w:rsidRPr="009D2249" w:rsidRDefault="009D2249" w:rsidP="009D2249">
            <w:pPr>
              <w:rPr>
                <w:sz w:val="22"/>
                <w:szCs w:val="22"/>
                <w:lang w:val="en-GB"/>
              </w:rPr>
            </w:pPr>
            <w:r w:rsidRPr="009D2249">
              <w:rPr>
                <w:sz w:val="22"/>
                <w:szCs w:val="22"/>
                <w:lang w:val="en-GB"/>
              </w:rPr>
              <w:br/>
              <w:t>University of Birmingham | [</w:t>
            </w:r>
            <w:r>
              <w:rPr>
                <w:sz w:val="22"/>
                <w:szCs w:val="22"/>
                <w:lang w:val="en-GB"/>
              </w:rPr>
              <w:t>May/26</w:t>
            </w:r>
            <w:r w:rsidRPr="009D2249">
              <w:rPr>
                <w:sz w:val="22"/>
                <w:szCs w:val="22"/>
                <w:lang w:val="en-GB"/>
              </w:rPr>
              <w:t>] – [</w:t>
            </w:r>
            <w:r>
              <w:rPr>
                <w:sz w:val="22"/>
                <w:szCs w:val="22"/>
                <w:lang w:val="en-GB"/>
              </w:rPr>
              <w:t>Aug/26</w:t>
            </w:r>
            <w:r w:rsidRPr="009D2249">
              <w:rPr>
                <w:sz w:val="22"/>
                <w:szCs w:val="22"/>
                <w:lang w:val="en-GB"/>
              </w:rPr>
              <w:t>]</w:t>
            </w:r>
          </w:p>
          <w:p w14:paraId="73D39558" w14:textId="77777777" w:rsidR="009D2249" w:rsidRPr="009D2249" w:rsidRDefault="009D2249" w:rsidP="009D2249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r w:rsidRPr="009D2249">
              <w:rPr>
                <w:sz w:val="22"/>
                <w:szCs w:val="22"/>
                <w:lang w:val="en-GB"/>
              </w:rPr>
              <w:t>Curated and validated a 42-marker panel for five immune/endothelial liver lineages from single-cell RNA-</w:t>
            </w:r>
            <w:proofErr w:type="spellStart"/>
            <w:r w:rsidRPr="009D2249">
              <w:rPr>
                <w:sz w:val="22"/>
                <w:szCs w:val="22"/>
                <w:lang w:val="en-GB"/>
              </w:rPr>
              <w:t>seq</w:t>
            </w:r>
            <w:proofErr w:type="spellEnd"/>
            <w:r w:rsidRPr="009D2249">
              <w:rPr>
                <w:sz w:val="22"/>
                <w:szCs w:val="22"/>
                <w:lang w:val="en-GB"/>
              </w:rPr>
              <w:t xml:space="preserve"> data, using combined statistical (log2FC, AUC) and visual validation criteria</w:t>
            </w:r>
          </w:p>
          <w:p w14:paraId="17154DCD" w14:textId="77777777" w:rsidR="009D2249" w:rsidRPr="009D2249" w:rsidRDefault="009D2249" w:rsidP="009D2249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r w:rsidRPr="009D2249">
              <w:rPr>
                <w:sz w:val="22"/>
                <w:szCs w:val="22"/>
                <w:lang w:val="en-GB"/>
              </w:rPr>
              <w:t>Independently assessed cross-platform marker transferability to CosMx spatial transcriptomics (1,000- and 6,000-gene panels), identifying panel coverage and detection sensitivity as primary constraints on transfer, rather than marker quality</w:t>
            </w:r>
          </w:p>
          <w:p w14:paraId="27567C7A" w14:textId="77777777" w:rsidR="009D2249" w:rsidRPr="009D2249" w:rsidRDefault="009D2249" w:rsidP="009D2249">
            <w:pPr>
              <w:numPr>
                <w:ilvl w:val="0"/>
                <w:numId w:val="3"/>
              </w:numPr>
              <w:rPr>
                <w:sz w:val="22"/>
                <w:szCs w:val="22"/>
                <w:lang w:val="en-GB"/>
              </w:rPr>
            </w:pPr>
            <w:r w:rsidRPr="009D2249">
              <w:rPr>
                <w:sz w:val="22"/>
                <w:szCs w:val="22"/>
                <w:lang w:val="en-GB"/>
              </w:rPr>
              <w:t>Built a full R/Seurat analysis pipeline (QC, clustering, differential expression, cross-platform statistical comparison) and produced publication-style figures using ggplot2, patchwork and custom visualisation tools</w:t>
            </w:r>
          </w:p>
          <w:p w14:paraId="09401540" w14:textId="606F786A" w:rsidR="009D2249" w:rsidRPr="009D2249" w:rsidRDefault="009D2249" w:rsidP="009D2249">
            <w:pPr>
              <w:rPr>
                <w:sz w:val="22"/>
                <w:szCs w:val="22"/>
                <w:lang w:val="en-GB"/>
              </w:rPr>
            </w:pPr>
          </w:p>
        </w:tc>
      </w:tr>
      <w:tr w:rsidR="00D65B61" w:rsidRPr="009A3F06" w14:paraId="682505C4" w14:textId="77777777" w:rsidTr="00D32B8B">
        <w:tc>
          <w:tcPr>
            <w:tcW w:w="5000" w:type="pct"/>
            <w:tcMar>
              <w:top w:w="288" w:type="dxa"/>
            </w:tcMar>
          </w:tcPr>
          <w:p w14:paraId="4BBFE1D2" w14:textId="77777777" w:rsidR="00D65B61" w:rsidRDefault="00F27382" w:rsidP="00D32B8B">
            <w:pPr>
              <w:pStyle w:val="Heading1"/>
              <w:rPr>
                <w:color w:val="000000" w:themeColor="text1"/>
                <w:sz w:val="21"/>
                <w:szCs w:val="28"/>
              </w:rPr>
            </w:pPr>
            <w:r w:rsidRPr="00F27382">
              <w:rPr>
                <w:color w:val="000000" w:themeColor="text1"/>
                <w:sz w:val="21"/>
                <w:szCs w:val="28"/>
              </w:rPr>
              <w:lastRenderedPageBreak/>
              <w:t>Group Research Project</w:t>
            </w:r>
          </w:p>
          <w:p w14:paraId="57158486" w14:textId="7531E1D3" w:rsidR="00F27382" w:rsidRPr="00136A9D" w:rsidRDefault="00F27382" w:rsidP="00F27382">
            <w:pPr>
              <w:pStyle w:val="Heading1"/>
              <w:rPr>
                <w:rFonts w:asciiTheme="minorHAnsi" w:hAnsiTheme="minorHAnsi"/>
                <w:i/>
                <w:iCs/>
                <w:caps w:val="0"/>
                <w:color w:val="000000" w:themeColor="text1"/>
                <w:szCs w:val="22"/>
              </w:rPr>
            </w:pPr>
            <w:r w:rsidRPr="00136A9D">
              <w:rPr>
                <w:rFonts w:asciiTheme="minorHAnsi" w:hAnsiTheme="minorHAnsi"/>
                <w:caps w:val="0"/>
                <w:color w:val="000000" w:themeColor="text1"/>
                <w:szCs w:val="22"/>
              </w:rPr>
              <w:t xml:space="preserve">Transcriptomic analysis of seasonal gene expression in </w:t>
            </w:r>
            <w:r w:rsidRPr="00136A9D">
              <w:rPr>
                <w:rFonts w:asciiTheme="minorHAnsi" w:hAnsiTheme="minorHAnsi"/>
                <w:i/>
                <w:iCs/>
                <w:caps w:val="0"/>
                <w:color w:val="000000" w:themeColor="text1"/>
                <w:szCs w:val="22"/>
              </w:rPr>
              <w:t xml:space="preserve">Quercus </w:t>
            </w:r>
            <w:proofErr w:type="spellStart"/>
            <w:r w:rsidRPr="00136A9D">
              <w:rPr>
                <w:rFonts w:asciiTheme="minorHAnsi" w:hAnsiTheme="minorHAnsi"/>
                <w:i/>
                <w:iCs/>
                <w:caps w:val="0"/>
                <w:color w:val="000000" w:themeColor="text1"/>
                <w:szCs w:val="22"/>
              </w:rPr>
              <w:t>robur</w:t>
            </w:r>
            <w:proofErr w:type="spellEnd"/>
          </w:p>
          <w:p w14:paraId="3E37C73B" w14:textId="77777777" w:rsidR="00F27382" w:rsidRPr="00136A9D" w:rsidRDefault="00F27382" w:rsidP="00F27382">
            <w:pPr>
              <w:pStyle w:val="Heading1"/>
              <w:rPr>
                <w:rFonts w:asciiTheme="minorHAnsi" w:hAnsiTheme="minorHAnsi"/>
                <w:i/>
                <w:iCs/>
                <w:color w:val="000000" w:themeColor="text1"/>
                <w:szCs w:val="22"/>
              </w:rPr>
            </w:pPr>
          </w:p>
          <w:p w14:paraId="2AF4DB1A" w14:textId="77777777" w:rsidR="00F27382" w:rsidRPr="00F27382" w:rsidRDefault="00F27382" w:rsidP="00F27382">
            <w:pPr>
              <w:pStyle w:val="Heading1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</w:p>
          <w:p w14:paraId="6F89FE77" w14:textId="2A2706BB" w:rsidR="00F27382" w:rsidRDefault="00F27382" w:rsidP="00F27382">
            <w:pPr>
              <w:pStyle w:val="Heading1"/>
              <w:rPr>
                <w:szCs w:val="22"/>
                <w:lang w:val="en-GB"/>
              </w:rPr>
            </w:pPr>
            <w:r w:rsidRPr="009D2249">
              <w:rPr>
                <w:szCs w:val="22"/>
                <w:lang w:val="en-GB"/>
              </w:rPr>
              <w:t>University of Birmingham | [</w:t>
            </w:r>
            <w:r>
              <w:rPr>
                <w:szCs w:val="22"/>
                <w:lang w:val="en-GB"/>
              </w:rPr>
              <w:t>O</w:t>
            </w:r>
            <w:r>
              <w:rPr>
                <w:caps w:val="0"/>
                <w:szCs w:val="22"/>
                <w:lang w:val="en-GB"/>
              </w:rPr>
              <w:t>ct</w:t>
            </w:r>
            <w:r>
              <w:rPr>
                <w:szCs w:val="22"/>
                <w:lang w:val="en-GB"/>
              </w:rPr>
              <w:t>/26</w:t>
            </w:r>
            <w:r w:rsidRPr="009D2249">
              <w:rPr>
                <w:szCs w:val="22"/>
                <w:lang w:val="en-GB"/>
              </w:rPr>
              <w:t>] – [</w:t>
            </w:r>
            <w:r>
              <w:rPr>
                <w:szCs w:val="22"/>
                <w:lang w:val="en-GB"/>
              </w:rPr>
              <w:t>M</w:t>
            </w:r>
            <w:r>
              <w:rPr>
                <w:caps w:val="0"/>
                <w:szCs w:val="22"/>
                <w:lang w:val="en-GB"/>
              </w:rPr>
              <w:t>ay</w:t>
            </w:r>
            <w:r>
              <w:rPr>
                <w:szCs w:val="22"/>
                <w:lang w:val="en-GB"/>
              </w:rPr>
              <w:t>/26</w:t>
            </w:r>
            <w:r w:rsidRPr="009D2249">
              <w:rPr>
                <w:szCs w:val="22"/>
                <w:lang w:val="en-GB"/>
              </w:rPr>
              <w:t>]</w:t>
            </w:r>
          </w:p>
          <w:p w14:paraId="6204F5AB" w14:textId="77777777" w:rsidR="00F27382" w:rsidRPr="00F27382" w:rsidRDefault="00F27382" w:rsidP="00F27382">
            <w:pPr>
              <w:pStyle w:val="Heading1"/>
              <w:rPr>
                <w:rFonts w:asciiTheme="minorHAnsi" w:hAnsiTheme="minorHAnsi"/>
                <w:color w:val="000000" w:themeColor="text1"/>
                <w:sz w:val="21"/>
                <w:szCs w:val="21"/>
              </w:rPr>
            </w:pPr>
          </w:p>
          <w:p w14:paraId="7AA94BB2" w14:textId="2717CE94" w:rsidR="00F27382" w:rsidRP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I c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onducted a comprehensive RNA-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s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eq differential expression analysis investigating the molecular basis of flowering regulation in pedunculate oak (</w:t>
            </w:r>
            <w:proofErr w:type="spellStart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quercus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robur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) under ambient and elevated co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2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conditions, using data generated at the Birmingham institute of forest research (</w:t>
            </w:r>
            <w:proofErr w:type="spellStart"/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B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i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F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or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) face facility. 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I was r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esponsible for most of the bioinformatics pipeline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. </w:t>
            </w:r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This </w:t>
            </w:r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w</w:t>
            </w:r>
            <w:r w:rsidR="00C666E7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ork is currently being prepared for publicatio</w:t>
            </w:r>
            <w:r w:rsidR="008E171A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n. This involved the following: </w:t>
            </w:r>
          </w:p>
          <w:p w14:paraId="4BC9F6CE" w14:textId="77777777" w:rsidR="00F27382" w:rsidRP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1F4EE817" w14:textId="77777777" w:rsidR="00F27382" w:rsidRP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312A6E6F" w14:textId="30289E7F" w:rsidR="00F27382" w:rsidRPr="00F27382" w:rsidRDefault="00F27382" w:rsidP="00C666E7">
            <w:pPr>
              <w:pStyle w:val="Heading1"/>
              <w:numPr>
                <w:ilvl w:val="0"/>
                <w:numId w:val="4"/>
              </w:numPr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P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reprocessing of raw sequencing data using </w:t>
            </w:r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F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astqc, </w:t>
            </w:r>
            <w:proofErr w:type="spellStart"/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T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rimmomatic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hisat2, </w:t>
            </w:r>
            <w:proofErr w:type="spellStart"/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S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amtools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and </w:t>
            </w:r>
            <w:proofErr w:type="spellStart"/>
            <w:r w:rsidR="00C666E7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HT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seq</w:t>
            </w:r>
            <w:proofErr w:type="spellEnd"/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-count</w:t>
            </w:r>
          </w:p>
          <w:p w14:paraId="43DB5504" w14:textId="1544D0C4" w:rsid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</w:pP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differential expression analysis in r using deseq2, including seasonal pairwise comparisons, eco</w:t>
            </w:r>
            <w:r w:rsidRPr="00F27382">
              <w:rPr>
                <w:rFonts w:ascii="Cambria Math" w:hAnsi="Cambria Math" w:cs="Cambria Math"/>
                <w:b w:val="0"/>
                <w:bCs/>
                <w:caps w:val="0"/>
                <w:color w:val="000000" w:themeColor="text1"/>
                <w:sz w:val="21"/>
                <w:szCs w:val="21"/>
              </w:rPr>
              <w:t>₂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vs ambient within-month comparisons, and juvenile vs adult developmental comparisons</w:t>
            </w:r>
          </w:p>
          <w:p w14:paraId="445BC96D" w14:textId="77777777" w:rsidR="00C666E7" w:rsidRPr="00F27382" w:rsidRDefault="00C666E7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5059593D" w14:textId="5D361055" w:rsidR="00F27382" w:rsidRPr="00F27382" w:rsidRDefault="00C666E7" w:rsidP="00C666E7">
            <w:pPr>
              <w:pStyle w:val="Heading1"/>
              <w:numPr>
                <w:ilvl w:val="0"/>
                <w:numId w:val="4"/>
              </w:numPr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G</w:t>
            </w:r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eneration of all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visualisations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including volcano plots, upset plots, heatmaps, and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venn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diagrams</w:t>
            </w:r>
          </w:p>
          <w:p w14:paraId="284F678C" w14:textId="1C8F5E42" w:rsidR="00F27382" w:rsidRP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compilation of priority candidate gene lists for downstream go enrichment and blast annotation</w:t>
            </w:r>
            <w:r w:rsidR="00C666E7"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  <w:t>.</w:t>
            </w:r>
          </w:p>
          <w:p w14:paraId="09442674" w14:textId="77777777" w:rsidR="00F27382" w:rsidRP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1683D349" w14:textId="41BEC34D" w:rsidR="00F27382" w:rsidRPr="00F27382" w:rsidRDefault="00C666E7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T</w:t>
            </w:r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ools and languages: 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R</w:t>
            </w:r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r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DE</w:t>
            </w:r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seq2, ggplot2,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pheatmap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upsetr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ggvenn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hisat2,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samtools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htseq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fastqc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trimmomatic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bluebear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hpc</w:t>
            </w:r>
            <w:proofErr w:type="spellEnd"/>
            <w:r w:rsidR="00F27382"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 xml:space="preserve">, </w:t>
            </w:r>
            <w:r w:rsidRPr="00F27382">
              <w:rPr>
                <w:rFonts w:asciiTheme="minorHAnsi" w:hAnsiTheme="minorHAnsi"/>
                <w:b w:val="0"/>
                <w:bCs/>
                <w:caps w:val="0"/>
                <w:color w:val="000000" w:themeColor="text1"/>
                <w:sz w:val="21"/>
                <w:szCs w:val="21"/>
              </w:rPr>
              <w:t>GitHub</w:t>
            </w:r>
          </w:p>
          <w:p w14:paraId="5A4D5243" w14:textId="77777777" w:rsidR="00F27382" w:rsidRDefault="00F27382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6D4E2564" w14:textId="77777777" w:rsidR="000B27A4" w:rsidRDefault="000B27A4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53D239C0" w14:textId="77777777" w:rsidR="00534E2F" w:rsidRDefault="00534E2F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316CDEF5" w14:textId="77777777" w:rsidR="00534E2F" w:rsidRDefault="00534E2F" w:rsidP="00534E2F">
            <w:pPr>
              <w:pStyle w:val="font-claude-response-body"/>
              <w:rPr>
                <w:rStyle w:val="Emphasis"/>
                <w:rFonts w:asciiTheme="minorHAnsi" w:eastAsiaTheme="majorEastAsia" w:hAnsiTheme="minorHAnsi"/>
                <w:sz w:val="22"/>
                <w:szCs w:val="22"/>
              </w:rPr>
            </w:pPr>
            <w:r w:rsidRPr="00534E2F">
              <w:rPr>
                <w:rStyle w:val="Strong"/>
                <w:rFonts w:asciiTheme="minorHAnsi" w:hAnsiTheme="minorHAnsi"/>
                <w:sz w:val="22"/>
                <w:szCs w:val="22"/>
              </w:rPr>
              <w:t>MSc Coursework: Mathematical &amp; Statistical Analysis using R</w:t>
            </w:r>
            <w:r w:rsidRPr="00534E2F">
              <w:rPr>
                <w:rFonts w:asciiTheme="minorHAnsi" w:hAnsiTheme="minorHAnsi"/>
                <w:sz w:val="22"/>
                <w:szCs w:val="22"/>
              </w:rPr>
              <w:br/>
            </w:r>
            <w:r w:rsidRPr="00534E2F">
              <w:rPr>
                <w:rStyle w:val="Emphasis"/>
                <w:rFonts w:asciiTheme="minorHAnsi" w:eastAsiaTheme="majorEastAsia" w:hAnsiTheme="minorHAnsi"/>
                <w:i w:val="0"/>
                <w:iCs w:val="0"/>
                <w:sz w:val="22"/>
                <w:szCs w:val="22"/>
              </w:rPr>
              <w:t>Applied statistical analysis and reproducible R workflow</w:t>
            </w:r>
          </w:p>
          <w:p w14:paraId="5D487EE7" w14:textId="0A9585A4" w:rsidR="00534E2F" w:rsidRPr="00534E2F" w:rsidRDefault="00534E2F" w:rsidP="00534E2F">
            <w:pPr>
              <w:pStyle w:val="Heading1"/>
              <w:rPr>
                <w:szCs w:val="22"/>
                <w:lang w:val="en-GB"/>
              </w:rPr>
            </w:pPr>
            <w:r w:rsidRPr="009D2249">
              <w:rPr>
                <w:szCs w:val="22"/>
                <w:lang w:val="en-GB"/>
              </w:rPr>
              <w:t>University of Birmingham | [</w:t>
            </w:r>
            <w:r>
              <w:rPr>
                <w:szCs w:val="22"/>
                <w:lang w:val="en-GB"/>
              </w:rPr>
              <w:t>O</w:t>
            </w:r>
            <w:r>
              <w:rPr>
                <w:caps w:val="0"/>
                <w:szCs w:val="22"/>
                <w:lang w:val="en-GB"/>
              </w:rPr>
              <w:t>ct</w:t>
            </w:r>
            <w:r>
              <w:rPr>
                <w:szCs w:val="22"/>
                <w:lang w:val="en-GB"/>
              </w:rPr>
              <w:t>/2</w:t>
            </w:r>
            <w:r>
              <w:rPr>
                <w:szCs w:val="22"/>
                <w:lang w:val="en-GB"/>
              </w:rPr>
              <w:t>5</w:t>
            </w:r>
            <w:r w:rsidRPr="009D2249">
              <w:rPr>
                <w:szCs w:val="22"/>
                <w:lang w:val="en-GB"/>
              </w:rPr>
              <w:t>] – [</w:t>
            </w:r>
            <w:r>
              <w:rPr>
                <w:szCs w:val="22"/>
                <w:lang w:val="en-GB"/>
              </w:rPr>
              <w:t>Dec/25</w:t>
            </w:r>
            <w:r w:rsidRPr="009D2249">
              <w:rPr>
                <w:szCs w:val="22"/>
                <w:lang w:val="en-GB"/>
              </w:rPr>
              <w:t>]</w:t>
            </w:r>
          </w:p>
          <w:p w14:paraId="41394720" w14:textId="77777777" w:rsidR="00534E2F" w:rsidRPr="00534E2F" w:rsidRDefault="00534E2F" w:rsidP="00534E2F">
            <w:pPr>
              <w:pStyle w:val="font-claude-response-body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534E2F">
              <w:rPr>
                <w:rFonts w:asciiTheme="minorHAnsi" w:hAnsiTheme="minorHAnsi"/>
                <w:sz w:val="22"/>
                <w:szCs w:val="22"/>
              </w:rPr>
              <w:t>Built a reproducible R workflow to analyse probability distributions, statistical inference, and mathematical models, applying core techniques used in bioinformatics data analysis.</w:t>
            </w:r>
          </w:p>
          <w:p w14:paraId="4D6A5CFB" w14:textId="77777777" w:rsidR="00534E2F" w:rsidRPr="00534E2F" w:rsidRDefault="00534E2F" w:rsidP="00534E2F">
            <w:pPr>
              <w:pStyle w:val="font-claude-response-body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534E2F">
              <w:rPr>
                <w:rFonts w:asciiTheme="minorHAnsi" w:hAnsiTheme="minorHAnsi"/>
                <w:sz w:val="22"/>
                <w:szCs w:val="22"/>
              </w:rPr>
              <w:t>Designed modular, reusable R functions to streamline statistical computation, improve code clarity, and support scalable, maintainable analysis pipelines.</w:t>
            </w:r>
          </w:p>
          <w:p w14:paraId="047DF888" w14:textId="77777777" w:rsidR="00534E2F" w:rsidRDefault="00534E2F" w:rsidP="00534E2F">
            <w:pPr>
              <w:pStyle w:val="font-claude-response-body"/>
              <w:numPr>
                <w:ilvl w:val="0"/>
                <w:numId w:val="5"/>
              </w:numPr>
              <w:rPr>
                <w:rFonts w:asciiTheme="minorHAnsi" w:hAnsiTheme="minorHAnsi"/>
                <w:sz w:val="22"/>
                <w:szCs w:val="22"/>
              </w:rPr>
            </w:pPr>
            <w:r w:rsidRPr="00534E2F">
              <w:rPr>
                <w:rFonts w:asciiTheme="minorHAnsi" w:hAnsiTheme="minorHAnsi"/>
                <w:sz w:val="22"/>
                <w:szCs w:val="22"/>
              </w:rPr>
              <w:t>Conducted hypothesis testing, distribution fitting, and numerical analysis, presenting results through structured, publication-style visualisations.</w:t>
            </w:r>
          </w:p>
          <w:p w14:paraId="19D585E5" w14:textId="77777777" w:rsidR="000B27A4" w:rsidRDefault="000B27A4" w:rsidP="000B27A4">
            <w:pPr>
              <w:pStyle w:val="font-claude-response-body"/>
              <w:rPr>
                <w:rStyle w:val="Strong"/>
                <w:rFonts w:asciiTheme="minorHAnsi" w:hAnsiTheme="minorHAnsi"/>
                <w:sz w:val="22"/>
                <w:szCs w:val="22"/>
              </w:rPr>
            </w:pPr>
          </w:p>
          <w:p w14:paraId="1FF66CC6" w14:textId="77777777" w:rsidR="000B27A4" w:rsidRDefault="000B27A4" w:rsidP="000B27A4">
            <w:pPr>
              <w:pStyle w:val="font-claude-response-body"/>
              <w:rPr>
                <w:rStyle w:val="Strong"/>
                <w:rFonts w:asciiTheme="minorHAnsi" w:hAnsiTheme="minorHAnsi"/>
                <w:sz w:val="22"/>
                <w:szCs w:val="22"/>
              </w:rPr>
            </w:pPr>
          </w:p>
          <w:p w14:paraId="60279B8D" w14:textId="77777777" w:rsidR="000B27A4" w:rsidRDefault="000B27A4" w:rsidP="000B27A4">
            <w:pPr>
              <w:pStyle w:val="font-claude-response-body"/>
              <w:rPr>
                <w:rStyle w:val="Strong"/>
                <w:rFonts w:asciiTheme="minorHAnsi" w:hAnsiTheme="minorHAnsi"/>
                <w:sz w:val="22"/>
                <w:szCs w:val="22"/>
              </w:rPr>
            </w:pPr>
          </w:p>
          <w:p w14:paraId="222BF1AC" w14:textId="5EECAC15" w:rsidR="000B27A4" w:rsidRDefault="000B27A4" w:rsidP="000B27A4">
            <w:pPr>
              <w:pStyle w:val="font-claude-response-body"/>
              <w:rPr>
                <w:rStyle w:val="Strong"/>
                <w:rFonts w:asciiTheme="minorHAnsi" w:hAnsiTheme="minorHAnsi"/>
                <w:sz w:val="22"/>
                <w:szCs w:val="22"/>
              </w:rPr>
            </w:pPr>
            <w:r w:rsidRPr="000B27A4">
              <w:rPr>
                <w:rStyle w:val="Strong"/>
                <w:rFonts w:asciiTheme="minorHAnsi" w:hAnsiTheme="minorHAnsi"/>
                <w:sz w:val="22"/>
                <w:szCs w:val="22"/>
              </w:rPr>
              <w:lastRenderedPageBreak/>
              <w:t>BSc Dissertation</w:t>
            </w:r>
          </w:p>
          <w:p w14:paraId="08F03B09" w14:textId="55F80B60" w:rsidR="000B27A4" w:rsidRPr="000B27A4" w:rsidRDefault="000B27A4" w:rsidP="000B27A4">
            <w:pPr>
              <w:pStyle w:val="font-claude-response-body"/>
              <w:rPr>
                <w:rFonts w:asciiTheme="minorHAnsi" w:hAnsiTheme="minorHAnsi"/>
                <w:sz w:val="22"/>
                <w:szCs w:val="22"/>
              </w:rPr>
            </w:pPr>
            <w:r w:rsidRPr="000B27A4">
              <w:rPr>
                <w:rStyle w:val="Strong"/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Computational Identification of </w:t>
            </w:r>
            <w:proofErr w:type="spellStart"/>
            <w:r w:rsidRPr="000B27A4">
              <w:rPr>
                <w:rStyle w:val="Strong"/>
                <w:rFonts w:asciiTheme="minorHAnsi" w:hAnsiTheme="minorHAnsi"/>
                <w:b w:val="0"/>
                <w:bCs w:val="0"/>
                <w:sz w:val="22"/>
                <w:szCs w:val="22"/>
              </w:rPr>
              <w:t>Bioportides</w:t>
            </w:r>
            <w:proofErr w:type="spellEnd"/>
            <w:r w:rsidRPr="000B27A4">
              <w:rPr>
                <w:rStyle w:val="Strong"/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 Targeting EFCAB9 for Non-Hormonal Male Contraception</w:t>
            </w:r>
          </w:p>
          <w:p w14:paraId="1F205302" w14:textId="7EA5B233" w:rsidR="000B27A4" w:rsidRPr="000B27A4" w:rsidRDefault="000B27A4" w:rsidP="000B27A4">
            <w:pPr>
              <w:pStyle w:val="font-claude-response-body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0B27A4">
              <w:rPr>
                <w:rFonts w:asciiTheme="minorHAnsi" w:hAnsiTheme="minorHAnsi"/>
                <w:sz w:val="22"/>
                <w:szCs w:val="22"/>
              </w:rPr>
              <w:t>Built a bioinformatics workflow to identify the sperm-specific target protein EFCAB9, isolate its key binding motif, and design two candidate peptide therapeutics (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bioportides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>), then validated their efficacy, safety, and structural stability entirely in silico.</w:t>
            </w:r>
          </w:p>
          <w:p w14:paraId="1266C5FF" w14:textId="55E7E1F1" w:rsidR="000B27A4" w:rsidRPr="000B27A4" w:rsidRDefault="000B27A4" w:rsidP="000B27A4">
            <w:pPr>
              <w:pStyle w:val="font-claude-response-body"/>
              <w:numPr>
                <w:ilvl w:val="0"/>
                <w:numId w:val="6"/>
              </w:numPr>
              <w:rPr>
                <w:rFonts w:asciiTheme="minorHAnsi" w:hAnsiTheme="minorHAnsi"/>
                <w:sz w:val="22"/>
                <w:szCs w:val="22"/>
              </w:rPr>
            </w:pPr>
            <w:r w:rsidRPr="000B27A4">
              <w:rPr>
                <w:rStyle w:val="Strong"/>
                <w:rFonts w:asciiTheme="minorHAnsi" w:hAnsiTheme="minorHAnsi"/>
                <w:b w:val="0"/>
                <w:bCs w:val="0"/>
                <w:sz w:val="22"/>
                <w:szCs w:val="22"/>
              </w:rPr>
              <w:t>Skills gained:</w:t>
            </w:r>
            <w:r w:rsidRPr="000B27A4">
              <w:rPr>
                <w:rFonts w:asciiTheme="minorHAnsi" w:hAnsiTheme="minorHAnsi"/>
                <w:sz w:val="22"/>
                <w:szCs w:val="22"/>
              </w:rPr>
              <w:t xml:space="preserve"> database mining and integration, target identification and validation, peptide/protein sequence design, interpretation of machine learning prediction outputs, protein structure prediction and visualisation, in silico safety/efficacy evaluation.</w:t>
            </w:r>
          </w:p>
          <w:p w14:paraId="1B809902" w14:textId="77777777" w:rsidR="000B27A4" w:rsidRPr="000B27A4" w:rsidRDefault="000B27A4" w:rsidP="000B27A4">
            <w:pPr>
              <w:pStyle w:val="font-claude-response-body"/>
              <w:rPr>
                <w:rFonts w:asciiTheme="minorHAnsi" w:hAnsiTheme="minorHAnsi"/>
                <w:sz w:val="22"/>
                <w:szCs w:val="22"/>
              </w:rPr>
            </w:pPr>
            <w:r w:rsidRPr="000B27A4">
              <w:rPr>
                <w:rStyle w:val="Strong"/>
                <w:rFonts w:asciiTheme="minorHAnsi" w:hAnsiTheme="minorHAnsi"/>
                <w:sz w:val="22"/>
                <w:szCs w:val="22"/>
              </w:rPr>
              <w:t>Tools used:</w:t>
            </w:r>
            <w:r w:rsidRPr="000B27A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DisGeNET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UniProt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 xml:space="preserve">, Human Protein Atlas (HPA), Protein Data Bank (PDB), Complex Portal, MLCPP 2.0, 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InterPro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PepCalc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 xml:space="preserve">, Immune Epitope Database (IEDB), AlphaFold, </w:t>
            </w:r>
            <w:proofErr w:type="spellStart"/>
            <w:r w:rsidRPr="000B27A4">
              <w:rPr>
                <w:rFonts w:asciiTheme="minorHAnsi" w:hAnsiTheme="minorHAnsi"/>
                <w:sz w:val="22"/>
                <w:szCs w:val="22"/>
              </w:rPr>
              <w:t>ChimeraX</w:t>
            </w:r>
            <w:proofErr w:type="spellEnd"/>
            <w:r w:rsidRPr="000B27A4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584AE4F" w14:textId="77777777" w:rsidR="000B27A4" w:rsidRPr="00534E2F" w:rsidRDefault="000B27A4" w:rsidP="000B27A4">
            <w:pPr>
              <w:pStyle w:val="font-claude-response-body"/>
              <w:rPr>
                <w:rFonts w:asciiTheme="minorHAnsi" w:hAnsiTheme="minorHAnsi"/>
                <w:sz w:val="22"/>
                <w:szCs w:val="22"/>
              </w:rPr>
            </w:pPr>
          </w:p>
          <w:p w14:paraId="30B28588" w14:textId="77777777" w:rsidR="00534E2F" w:rsidRPr="00F27382" w:rsidRDefault="00534E2F" w:rsidP="00F27382">
            <w:pPr>
              <w:pStyle w:val="Heading1"/>
              <w:rPr>
                <w:rFonts w:asciiTheme="minorHAnsi" w:hAnsiTheme="minorHAnsi"/>
                <w:b w:val="0"/>
                <w:bCs/>
                <w:color w:val="000000" w:themeColor="text1"/>
                <w:sz w:val="21"/>
                <w:szCs w:val="21"/>
              </w:rPr>
            </w:pPr>
          </w:p>
          <w:p w14:paraId="4A95787D" w14:textId="77777777" w:rsidR="000B27A4" w:rsidRDefault="000B27A4" w:rsidP="000B27A4">
            <w:pPr>
              <w:pStyle w:val="font-claude-response-body"/>
              <w:rPr>
                <w:rStyle w:val="Strong"/>
                <w:rFonts w:asciiTheme="minorHAnsi" w:hAnsiTheme="minorHAnsi"/>
                <w:sz w:val="22"/>
                <w:szCs w:val="22"/>
              </w:rPr>
            </w:pPr>
          </w:p>
          <w:p w14:paraId="7D0C9E62" w14:textId="134855DD" w:rsidR="00F27382" w:rsidRPr="009A3F06" w:rsidRDefault="00F27382" w:rsidP="00F27382">
            <w:pPr>
              <w:pStyle w:val="Heading1"/>
            </w:pPr>
          </w:p>
        </w:tc>
      </w:tr>
      <w:tr w:rsidR="00D65B61" w:rsidRPr="009A3F06" w14:paraId="17E41CE3" w14:textId="77777777" w:rsidTr="00D32B8B">
        <w:tc>
          <w:tcPr>
            <w:tcW w:w="5000" w:type="pct"/>
            <w:tcMar>
              <w:left w:w="403" w:type="dxa"/>
              <w:right w:w="115" w:type="dxa"/>
            </w:tcMar>
          </w:tcPr>
          <w:p w14:paraId="6F5B2D42" w14:textId="6300BF26" w:rsidR="009C13EB" w:rsidRPr="009A3F06" w:rsidRDefault="009C13EB" w:rsidP="00D32B8B"/>
        </w:tc>
      </w:tr>
    </w:tbl>
    <w:p w14:paraId="2534F720" w14:textId="77777777" w:rsidR="00FC7129" w:rsidRDefault="00FC7129"/>
    <w:sectPr w:rsidR="00FC7129" w:rsidSect="00363129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3154" w:right="720" w:bottom="108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46EB" w14:textId="77777777" w:rsidR="00700716" w:rsidRDefault="00700716" w:rsidP="00CC562D">
      <w:pPr>
        <w:spacing w:after="0"/>
      </w:pPr>
      <w:r>
        <w:separator/>
      </w:r>
    </w:p>
  </w:endnote>
  <w:endnote w:type="continuationSeparator" w:id="0">
    <w:p w14:paraId="72AAFB91" w14:textId="77777777" w:rsidR="00700716" w:rsidRDefault="00700716" w:rsidP="00CC56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4653"/>
      <w:docPartObj>
        <w:docPartGallery w:val="Page Numbers (Bottom of Page)"/>
        <w:docPartUnique/>
      </w:docPartObj>
    </w:sdtPr>
    <w:sdtContent>
      <w:p w14:paraId="6F56048D" w14:textId="77777777" w:rsidR="00F259EB" w:rsidRDefault="00CC562D" w:rsidP="003631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F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91B8" w14:textId="6D831C1E" w:rsidR="004F466F" w:rsidRPr="00384112" w:rsidRDefault="00384112">
    <w:pPr>
      <w:pStyle w:val="Footer"/>
      <w:rPr>
        <w:lang w:val="en-GB"/>
      </w:rPr>
    </w:pP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74DA" w14:textId="77777777" w:rsidR="00700716" w:rsidRDefault="00700716" w:rsidP="00CC562D">
      <w:pPr>
        <w:spacing w:after="0"/>
      </w:pPr>
      <w:r>
        <w:separator/>
      </w:r>
    </w:p>
  </w:footnote>
  <w:footnote w:type="continuationSeparator" w:id="0">
    <w:p w14:paraId="4F16FDAA" w14:textId="77777777" w:rsidR="00700716" w:rsidRDefault="00700716" w:rsidP="00CC56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Your Name:"/>
      <w:tag w:val="Your Name:"/>
      <w:id w:val="-171341974"/>
      <w:placeholder>
        <w:docPart w:val="A14DED7E120AC640A921000448645D0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14:paraId="40B2121C" w14:textId="65CDDC91" w:rsidR="00F259EB" w:rsidRDefault="004F466F" w:rsidP="00363129">
        <w:pPr>
          <w:pStyle w:val="Title"/>
        </w:pPr>
        <w:r>
          <w:t>Georgina Adams</w:t>
        </w:r>
      </w:p>
    </w:sdtContent>
  </w:sdt>
  <w:sdt>
    <w:sdtPr>
      <w:alias w:val="Address:"/>
      <w:tag w:val="Address:"/>
      <w:id w:val="1550565748"/>
      <w:placeholder>
        <w:docPart w:val="B23F682581CABD40AA131F7219155B2A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15:appearance w15:val="hidden"/>
      <w:text w:multiLine="1"/>
    </w:sdtPr>
    <w:sdtContent>
      <w:p w14:paraId="0A6D8561" w14:textId="00F13853" w:rsidR="00F259EB" w:rsidRDefault="00EB0268" w:rsidP="00363129">
        <w:pPr>
          <w:pStyle w:val="ContactInfo"/>
        </w:pPr>
        <w:r>
          <w:t>Birmingham, UK</w:t>
        </w:r>
      </w:p>
    </w:sdtContent>
  </w:sdt>
  <w:p w14:paraId="26A29F79" w14:textId="530774F2" w:rsidR="00F259EB" w:rsidRPr="00E81174" w:rsidRDefault="00000000" w:rsidP="00363129">
    <w:pPr>
      <w:pStyle w:val="ContactInfo"/>
    </w:pPr>
    <w:sdt>
      <w:sdtPr>
        <w:alias w:val="Phone:"/>
        <w:tag w:val="Phone:"/>
        <w:id w:val="-569269455"/>
        <w:placeholder>
          <w:docPart w:val="53DA1A6B9ED66A4CB98E20CA9BEBC6E1"/>
        </w:placeholder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 w:multiLine="1"/>
      </w:sdtPr>
      <w:sdtContent>
        <w:r w:rsidR="004F466F">
          <w:t>07925672077</w:t>
        </w:r>
      </w:sdtContent>
    </w:sdt>
    <w:r w:rsidR="00CC562D">
      <w:rPr>
        <w:noProof/>
      </w:rPr>
      <mc:AlternateContent>
        <mc:Choice Requires="wpg">
          <w:drawing>
            <wp:anchor distT="0" distB="0" distL="114300" distR="114300" simplePos="0" relativeHeight="251660288" behindDoc="1" locked="1" layoutInCell="1" allowOverlap="1" wp14:anchorId="54A4D5E7" wp14:editId="52AED35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68896" cy="9418320"/>
              <wp:effectExtent l="0" t="0" r="10160" b="24765"/>
              <wp:wrapNone/>
              <wp:docPr id="13" name="Group 13" descr="Curved border layou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896" cy="9418320"/>
                        <a:chOff x="0" y="0"/>
                        <a:chExt cx="7168896" cy="9418320"/>
                      </a:xfrm>
                    </wpg:grpSpPr>
                    <wps:wsp>
                      <wps:cNvPr id="14" name="Rectangle 14"/>
                      <wps:cNvSpPr/>
                      <wps:spPr>
                        <a:xfrm>
                          <a:off x="0" y="0"/>
                          <a:ext cx="7165469" cy="9418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Freeform 15"/>
                      <wps:cNvSpPr>
                        <a:spLocks/>
                      </wps:cNvSpPr>
                      <wps:spPr bwMode="auto">
                        <a:xfrm>
                          <a:off x="0" y="9525"/>
                          <a:ext cx="7168896" cy="1231265"/>
                        </a:xfrm>
                        <a:custGeom>
                          <a:avLst/>
                          <a:gdLst>
                            <a:gd name="T0" fmla="*/ 11295 w 11295"/>
                            <a:gd name="T1" fmla="*/ 0 h 2356"/>
                            <a:gd name="T2" fmla="*/ 0 w 11295"/>
                            <a:gd name="T3" fmla="*/ 0 h 2356"/>
                            <a:gd name="T4" fmla="*/ 0 w 11295"/>
                            <a:gd name="T5" fmla="*/ 2356 h 2356"/>
                            <a:gd name="T6" fmla="*/ 2131 w 11295"/>
                            <a:gd name="T7" fmla="*/ 523 h 2356"/>
                            <a:gd name="T8" fmla="*/ 8827 w 11295"/>
                            <a:gd name="T9" fmla="*/ 766 h 2356"/>
                            <a:gd name="T10" fmla="*/ 11295 w 11295"/>
                            <a:gd name="T11" fmla="*/ 0 h 23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295" h="2356">
                              <a:moveTo>
                                <a:pt x="11295" y="0"/>
                              </a:moveTo>
                              <a:cubicBezTo>
                                <a:pt x="11295" y="0"/>
                                <a:pt x="5647" y="0"/>
                                <a:pt x="0" y="0"/>
                              </a:cubicBezTo>
                              <a:cubicBezTo>
                                <a:pt x="0" y="0"/>
                                <a:pt x="18" y="2131"/>
                                <a:pt x="0" y="2356"/>
                              </a:cubicBezTo>
                              <a:cubicBezTo>
                                <a:pt x="1066" y="2300"/>
                                <a:pt x="660" y="788"/>
                                <a:pt x="2131" y="523"/>
                              </a:cubicBezTo>
                              <a:cubicBezTo>
                                <a:pt x="3631" y="330"/>
                                <a:pt x="7300" y="853"/>
                                <a:pt x="8827" y="766"/>
                              </a:cubicBezTo>
                              <a:cubicBezTo>
                                <a:pt x="10354" y="679"/>
                                <a:pt x="10781" y="160"/>
                                <a:pt x="11295" y="0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alpha val="42999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gamma/>
                                <a:tint val="0"/>
                                <a:invGamma/>
                                <a:alpha val="17999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6"/>
                      <wps:cNvSpPr>
                        <a:spLocks/>
                      </wps:cNvSpPr>
                      <wps:spPr bwMode="auto">
                        <a:xfrm>
                          <a:off x="95250" y="1428750"/>
                          <a:ext cx="6936597" cy="7989570"/>
                        </a:xfrm>
                        <a:custGeom>
                          <a:avLst/>
                          <a:gdLst>
                            <a:gd name="T0" fmla="*/ 0 w 11098"/>
                            <a:gd name="T1" fmla="*/ 249 h 12745"/>
                            <a:gd name="T2" fmla="*/ 0 w 11098"/>
                            <a:gd name="T3" fmla="*/ 245 h 12745"/>
                            <a:gd name="T4" fmla="*/ 1 w 11098"/>
                            <a:gd name="T5" fmla="*/ 229 h 12745"/>
                            <a:gd name="T6" fmla="*/ 8 w 11098"/>
                            <a:gd name="T7" fmla="*/ 197 h 12745"/>
                            <a:gd name="T8" fmla="*/ 19 w 11098"/>
                            <a:gd name="T9" fmla="*/ 161 h 12745"/>
                            <a:gd name="T10" fmla="*/ 32 w 11098"/>
                            <a:gd name="T11" fmla="*/ 133 h 12745"/>
                            <a:gd name="T12" fmla="*/ 42 w 11098"/>
                            <a:gd name="T13" fmla="*/ 113 h 12745"/>
                            <a:gd name="T14" fmla="*/ 55 w 11098"/>
                            <a:gd name="T15" fmla="*/ 94 h 12745"/>
                            <a:gd name="T16" fmla="*/ 69 w 11098"/>
                            <a:gd name="T17" fmla="*/ 77 h 12745"/>
                            <a:gd name="T18" fmla="*/ 85 w 11098"/>
                            <a:gd name="T19" fmla="*/ 61 h 12745"/>
                            <a:gd name="T20" fmla="*/ 105 w 11098"/>
                            <a:gd name="T21" fmla="*/ 47 h 12745"/>
                            <a:gd name="T22" fmla="*/ 126 w 11098"/>
                            <a:gd name="T23" fmla="*/ 33 h 12745"/>
                            <a:gd name="T24" fmla="*/ 149 w 11098"/>
                            <a:gd name="T25" fmla="*/ 23 h 12745"/>
                            <a:gd name="T26" fmla="*/ 174 w 11098"/>
                            <a:gd name="T27" fmla="*/ 13 h 12745"/>
                            <a:gd name="T28" fmla="*/ 203 w 11098"/>
                            <a:gd name="T29" fmla="*/ 9 h 12745"/>
                            <a:gd name="T30" fmla="*/ 226 w 11098"/>
                            <a:gd name="T31" fmla="*/ 8 h 12745"/>
                            <a:gd name="T32" fmla="*/ 233 w 11098"/>
                            <a:gd name="T33" fmla="*/ 8 h 12745"/>
                            <a:gd name="T34" fmla="*/ 11098 w 11098"/>
                            <a:gd name="T35" fmla="*/ 49 h 12745"/>
                            <a:gd name="T36" fmla="*/ 233 w 11098"/>
                            <a:gd name="T37" fmla="*/ 65 h 12745"/>
                            <a:gd name="T38" fmla="*/ 219 w 11098"/>
                            <a:gd name="T39" fmla="*/ 65 h 12745"/>
                            <a:gd name="T40" fmla="*/ 196 w 11098"/>
                            <a:gd name="T41" fmla="*/ 68 h 12745"/>
                            <a:gd name="T42" fmla="*/ 174 w 11098"/>
                            <a:gd name="T43" fmla="*/ 73 h 12745"/>
                            <a:gd name="T44" fmla="*/ 156 w 11098"/>
                            <a:gd name="T45" fmla="*/ 80 h 12745"/>
                            <a:gd name="T46" fmla="*/ 137 w 11098"/>
                            <a:gd name="T47" fmla="*/ 89 h 12745"/>
                            <a:gd name="T48" fmla="*/ 122 w 11098"/>
                            <a:gd name="T49" fmla="*/ 101 h 12745"/>
                            <a:gd name="T50" fmla="*/ 107 w 11098"/>
                            <a:gd name="T51" fmla="*/ 113 h 12745"/>
                            <a:gd name="T52" fmla="*/ 95 w 11098"/>
                            <a:gd name="T53" fmla="*/ 126 h 12745"/>
                            <a:gd name="T54" fmla="*/ 85 w 11098"/>
                            <a:gd name="T55" fmla="*/ 141 h 12745"/>
                            <a:gd name="T56" fmla="*/ 68 w 11098"/>
                            <a:gd name="T57" fmla="*/ 170 h 12745"/>
                            <a:gd name="T58" fmla="*/ 56 w 11098"/>
                            <a:gd name="T59" fmla="*/ 199 h 12745"/>
                            <a:gd name="T60" fmla="*/ 49 w 11098"/>
                            <a:gd name="T61" fmla="*/ 225 h 12745"/>
                            <a:gd name="T62" fmla="*/ 47 w 11098"/>
                            <a:gd name="T63" fmla="*/ 245 h 12745"/>
                            <a:gd name="T64" fmla="*/ 47 w 11098"/>
                            <a:gd name="T65" fmla="*/ 249 h 12745"/>
                            <a:gd name="T66" fmla="*/ 51 w 11098"/>
                            <a:gd name="T67" fmla="*/ 12745 h 127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098" h="12745">
                              <a:moveTo>
                                <a:pt x="7" y="12741"/>
                              </a:moveTo>
                              <a:lnTo>
                                <a:pt x="0" y="249"/>
                              </a:lnTo>
                              <a:lnTo>
                                <a:pt x="0" y="245"/>
                              </a:lnTo>
                              <a:lnTo>
                                <a:pt x="0" y="242"/>
                              </a:lnTo>
                              <a:lnTo>
                                <a:pt x="1" y="229"/>
                              </a:lnTo>
                              <a:lnTo>
                                <a:pt x="3" y="214"/>
                              </a:lnTo>
                              <a:lnTo>
                                <a:pt x="8" y="197"/>
                              </a:lnTo>
                              <a:lnTo>
                                <a:pt x="12" y="180"/>
                              </a:lnTo>
                              <a:lnTo>
                                <a:pt x="19" y="161"/>
                              </a:lnTo>
                              <a:lnTo>
                                <a:pt x="26" y="142"/>
                              </a:lnTo>
                              <a:lnTo>
                                <a:pt x="32" y="133"/>
                              </a:lnTo>
                              <a:lnTo>
                                <a:pt x="37" y="122"/>
                              </a:lnTo>
                              <a:lnTo>
                                <a:pt x="42" y="113"/>
                              </a:lnTo>
                              <a:lnTo>
                                <a:pt x="48" y="104"/>
                              </a:lnTo>
                              <a:lnTo>
                                <a:pt x="55" y="94"/>
                              </a:lnTo>
                              <a:lnTo>
                                <a:pt x="62" y="86"/>
                              </a:lnTo>
                              <a:lnTo>
                                <a:pt x="69" y="77"/>
                              </a:lnTo>
                              <a:lnTo>
                                <a:pt x="78" y="69"/>
                              </a:lnTo>
                              <a:lnTo>
                                <a:pt x="85" y="61"/>
                              </a:lnTo>
                              <a:lnTo>
                                <a:pt x="95" y="53"/>
                              </a:lnTo>
                              <a:lnTo>
                                <a:pt x="105" y="47"/>
                              </a:lnTo>
                              <a:lnTo>
                                <a:pt x="114" y="39"/>
                              </a:lnTo>
                              <a:lnTo>
                                <a:pt x="126" y="33"/>
                              </a:lnTo>
                              <a:lnTo>
                                <a:pt x="137" y="28"/>
                              </a:lnTo>
                              <a:lnTo>
                                <a:pt x="149" y="23"/>
                              </a:lnTo>
                              <a:lnTo>
                                <a:pt x="161" y="17"/>
                              </a:lnTo>
                              <a:lnTo>
                                <a:pt x="174" y="13"/>
                              </a:lnTo>
                              <a:lnTo>
                                <a:pt x="189" y="11"/>
                              </a:lnTo>
                              <a:lnTo>
                                <a:pt x="203" y="9"/>
                              </a:lnTo>
                              <a:lnTo>
                                <a:pt x="218" y="8"/>
                              </a:lnTo>
                              <a:lnTo>
                                <a:pt x="226" y="8"/>
                              </a:lnTo>
                              <a:lnTo>
                                <a:pt x="233" y="8"/>
                              </a:lnTo>
                              <a:lnTo>
                                <a:pt x="11065" y="0"/>
                              </a:lnTo>
                              <a:lnTo>
                                <a:pt x="11098" y="49"/>
                              </a:lnTo>
                              <a:lnTo>
                                <a:pt x="233" y="65"/>
                              </a:lnTo>
                              <a:lnTo>
                                <a:pt x="227" y="65"/>
                              </a:lnTo>
                              <a:lnTo>
                                <a:pt x="219" y="65"/>
                              </a:lnTo>
                              <a:lnTo>
                                <a:pt x="208" y="66"/>
                              </a:lnTo>
                              <a:lnTo>
                                <a:pt x="196" y="68"/>
                              </a:lnTo>
                              <a:lnTo>
                                <a:pt x="185" y="69"/>
                              </a:lnTo>
                              <a:lnTo>
                                <a:pt x="174" y="73"/>
                              </a:lnTo>
                              <a:lnTo>
                                <a:pt x="164" y="77"/>
                              </a:lnTo>
                              <a:lnTo>
                                <a:pt x="156" y="80"/>
                              </a:lnTo>
                              <a:lnTo>
                                <a:pt x="146" y="85"/>
                              </a:lnTo>
                              <a:lnTo>
                                <a:pt x="137" y="89"/>
                              </a:lnTo>
                              <a:lnTo>
                                <a:pt x="129" y="94"/>
                              </a:lnTo>
                              <a:lnTo>
                                <a:pt x="122" y="101"/>
                              </a:lnTo>
                              <a:lnTo>
                                <a:pt x="114" y="106"/>
                              </a:lnTo>
                              <a:lnTo>
                                <a:pt x="107" y="113"/>
                              </a:lnTo>
                              <a:lnTo>
                                <a:pt x="101" y="120"/>
                              </a:lnTo>
                              <a:lnTo>
                                <a:pt x="95" y="126"/>
                              </a:lnTo>
                              <a:lnTo>
                                <a:pt x="90" y="133"/>
                              </a:lnTo>
                              <a:lnTo>
                                <a:pt x="85" y="141"/>
                              </a:lnTo>
                              <a:lnTo>
                                <a:pt x="76" y="156"/>
                              </a:lnTo>
                              <a:lnTo>
                                <a:pt x="68" y="170"/>
                              </a:lnTo>
                              <a:lnTo>
                                <a:pt x="61" y="185"/>
                              </a:lnTo>
                              <a:lnTo>
                                <a:pt x="56" y="199"/>
                              </a:lnTo>
                              <a:lnTo>
                                <a:pt x="53" y="213"/>
                              </a:lnTo>
                              <a:lnTo>
                                <a:pt x="49" y="225"/>
                              </a:lnTo>
                              <a:lnTo>
                                <a:pt x="48" y="235"/>
                              </a:lnTo>
                              <a:lnTo>
                                <a:pt x="47" y="245"/>
                              </a:lnTo>
                              <a:lnTo>
                                <a:pt x="47" y="247"/>
                              </a:lnTo>
                              <a:lnTo>
                                <a:pt x="47" y="249"/>
                              </a:lnTo>
                              <a:lnTo>
                                <a:pt x="51" y="12745"/>
                              </a:lnTo>
                              <a:lnTo>
                                <a:pt x="7" y="12741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alpha val="64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gamma/>
                                <a:tint val="9412"/>
                                <a:invGamma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92200</wp14:pctWidth>
              </wp14:sizeRelH>
              <wp14:sizeRelV relativeFrom="page">
                <wp14:pctHeight>93600</wp14:pctHeight>
              </wp14:sizeRelV>
            </wp:anchor>
          </w:drawing>
        </mc:Choice>
        <mc:Fallback>
          <w:pict>
            <v:group w14:anchorId="7185B196" id="Group 13" o:spid="_x0000_s1026" alt="Curved border layout" style="position:absolute;margin-left:0;margin-top:0;width:564.5pt;height:741.6pt;z-index:-251656192;mso-width-percent:922;mso-height-percent:936;mso-position-horizontal:center;mso-position-horizontal-relative:page;mso-position-vertical:center;mso-position-vertical-relative:page;mso-width-percent:922;mso-height-percent:936" coordsize="71688,941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">
              <v:rect id="Rectangle 14" o:spid="_x0000_s1027" style="position:absolute;width:71654;height:941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" fillcolor="white [3212]" strokecolor="#d8d8d8 [2732]" strokeweight="1pt"/>
              <v:shape id="Freeform 15" o:spid="_x0000_s1028" style="position:absolute;top:95;width:71688;height:12312;visibility:visible;mso-wrap-style:square;v-text-anchor:top" coordsize="11295,23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" path="m11295,c11295,,5647,,,,,,18,2131,,2356,1066,2300,660,788,2131,523,3631,330,7300,853,8827,766,10354,679,10781,160,11295,xe" fillcolor="#ccc0d9 [1303]" stroked="f">
                <v:fill opacity="28179f" color2="#ccc0d9 [1303]" o:opacity2="11795f" rotate="t" focus="100%" type="gradient"/>
                <v:path arrowok="t" o:connecttype="custom" o:connectlocs="7168896,0;0,0;0,1231265;1352538,273324;5602465,400318;7168896,0" o:connectangles="0,0,0,0,0,0"/>
              </v:shape>
              <v:shape id="Freeform 16" o:spid="_x0000_s1029" style="position:absolute;left:952;top:14287;width:69366;height:79896;visibility:visible;mso-wrap-style:square;v-text-anchor:top" coordsize="11098,12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" path="m7,12741l,249r,-4l,242,1,229,3,214,8,197r4,-17l19,161r7,-19l32,133r5,-11l42,113r6,-9l55,94r7,-8l69,77r9,-8l85,61,95,53r10,-6l114,39r12,-6l137,28r12,-5l161,17r13,-4l189,11,203,9,218,8r8,l233,8,11065,r33,49l233,65r-6,l219,65r-11,1l196,68r-11,1l174,73r-10,4l156,80r-10,5l137,89r-8,5l122,101r-8,5l107,113r-6,7l95,126r-5,7l85,141r-9,15l68,170r-7,15l56,199r-3,14l49,225r-1,10l47,245r,2l47,249r4,12496l7,12741xe" fillcolor="#fabf8f [1945]" stroked="f">
                <v:fill opacity="41943f" color2="#fabf8f [1945]" rotate="t" angle="45" focus="100%" type="gradient"/>
                <v:path arrowok="t" o:connecttype="custom" o:connectlocs="0,156093;0,153585;625,143555;5000,123495;11876,100927;20001,83375;26251,70837;34377,58927;43127,48270;53128,38240;65628,29463;78754,20687;93130,14418;108755,8149;126881,5642;141257,5015;145632,5015;6936597,30717;145632,40747;136882,40747;122506,42628;108755,45762;97505,50150;85629,55792;76254,63315;66878,70837;59378,78987;53128,88390;42502,106569;35002,124749;30627,141048;29376,153585;29376,156093;31877,7989570" o:connectangles="0,0,0,0,0,0,0,0,0,0,0,0,0,0,0,0,0,0,0,0,0,0,0,0,0,0,0,0,0,0,0,0,0,0"/>
              </v:shape>
              <w10:wrap anchorx="page" anchory="page"/>
              <w10:anchorlock/>
            </v:group>
          </w:pict>
        </mc:Fallback>
      </mc:AlternateContent>
    </w:r>
  </w:p>
  <w:sdt>
    <w:sdtPr>
      <w:alias w:val="Email"/>
      <w:tag w:val=""/>
      <w:id w:val="-542287824"/>
      <w:placeholder>
        <w:docPart w:val="A12F55F785C0014CBDBDFF56B83F0948"/>
      </w:placeholder>
      <w:dataBinding w:prefixMappings="xmlns:ns0='http://schemas.microsoft.com/office/2006/coverPageProps' " w:xpath="/ns0:CoverPageProperties[1]/ns0:CompanyEmail[1]" w:storeItemID="{55AF091B-3C7A-41E3-B477-F2FDAA23CFDA}"/>
      <w15:appearance w15:val="hidden"/>
      <w:text w:multiLine="1"/>
    </w:sdtPr>
    <w:sdtContent>
      <w:p w14:paraId="13CEF4A6" w14:textId="4639D279" w:rsidR="00F259EB" w:rsidRPr="00E81174" w:rsidRDefault="00EB0268" w:rsidP="00E56ACA">
        <w:pPr>
          <w:pStyle w:val="ContactInfo"/>
        </w:pPr>
        <w:r>
          <w:t>g</w:t>
        </w:r>
        <w:r w:rsidR="004F466F">
          <w:t>eorgie.adams@live.co.uk</w:t>
        </w:r>
        <w:r w:rsidR="00E56ACA">
          <w:t xml:space="preserve"> </w:t>
        </w:r>
        <w:r w:rsidR="00E56ACA">
          <w:br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Your Name:"/>
      <w:tag w:val="Your Name:"/>
      <w:id w:val="-625996017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14:paraId="6B2073CC" w14:textId="5D1C2A3B" w:rsidR="00F259EB" w:rsidRDefault="004F466F" w:rsidP="00363129">
        <w:pPr>
          <w:pStyle w:val="Title"/>
        </w:pPr>
        <w:r>
          <w:t>Georgina Adams</w:t>
        </w:r>
      </w:p>
    </w:sdtContent>
  </w:sdt>
  <w:sdt>
    <w:sdtPr>
      <w:alias w:val="Address:"/>
      <w:tag w:val="Address:"/>
      <w:id w:val="-100759524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15:appearance w15:val="hidden"/>
      <w:text w:multiLine="1"/>
    </w:sdtPr>
    <w:sdtContent>
      <w:p w14:paraId="57073D10" w14:textId="06A00669" w:rsidR="00F259EB" w:rsidRDefault="00EB0268" w:rsidP="00363129">
        <w:pPr>
          <w:pStyle w:val="ContactInfo"/>
        </w:pPr>
        <w:r>
          <w:t>Birmingham, UK</w:t>
        </w:r>
      </w:p>
    </w:sdtContent>
  </w:sdt>
  <w:p w14:paraId="4BBE747D" w14:textId="146FFB70" w:rsidR="00F259EB" w:rsidRPr="00E81174" w:rsidRDefault="00000000" w:rsidP="00363129">
    <w:pPr>
      <w:pStyle w:val="ContactInfo"/>
    </w:pPr>
    <w:sdt>
      <w:sdtPr>
        <w:alias w:val="Phone:"/>
        <w:tag w:val="Phone:"/>
        <w:id w:val="683557046"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 w:multiLine="1"/>
      </w:sdtPr>
      <w:sdtContent>
        <w:r w:rsidR="004F466F">
          <w:t>07925672077</w:t>
        </w:r>
      </w:sdtContent>
    </w:sdt>
    <w:r w:rsidR="00CC562D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4E5A5B66" wp14:editId="5C0600E4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52005" cy="9418320"/>
              <wp:effectExtent l="0" t="0" r="10795" b="8890"/>
              <wp:wrapNone/>
              <wp:docPr id="9" name="Group 9" descr="Curved border layout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2005" cy="9418320"/>
                        <a:chOff x="0" y="0"/>
                        <a:chExt cx="7168896" cy="9418320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0" y="0"/>
                          <a:ext cx="7165469" cy="9418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Freeform 11"/>
                      <wps:cNvSpPr>
                        <a:spLocks/>
                      </wps:cNvSpPr>
                      <wps:spPr bwMode="auto">
                        <a:xfrm>
                          <a:off x="0" y="9525"/>
                          <a:ext cx="7168896" cy="1231265"/>
                        </a:xfrm>
                        <a:custGeom>
                          <a:avLst/>
                          <a:gdLst>
                            <a:gd name="T0" fmla="*/ 11295 w 11295"/>
                            <a:gd name="T1" fmla="*/ 0 h 2356"/>
                            <a:gd name="T2" fmla="*/ 0 w 11295"/>
                            <a:gd name="T3" fmla="*/ 0 h 2356"/>
                            <a:gd name="T4" fmla="*/ 0 w 11295"/>
                            <a:gd name="T5" fmla="*/ 2356 h 2356"/>
                            <a:gd name="T6" fmla="*/ 2131 w 11295"/>
                            <a:gd name="T7" fmla="*/ 523 h 2356"/>
                            <a:gd name="T8" fmla="*/ 8827 w 11295"/>
                            <a:gd name="T9" fmla="*/ 766 h 2356"/>
                            <a:gd name="T10" fmla="*/ 11295 w 11295"/>
                            <a:gd name="T11" fmla="*/ 0 h 23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295" h="2356">
                              <a:moveTo>
                                <a:pt x="11295" y="0"/>
                              </a:moveTo>
                              <a:cubicBezTo>
                                <a:pt x="11295" y="0"/>
                                <a:pt x="5647" y="0"/>
                                <a:pt x="0" y="0"/>
                              </a:cubicBezTo>
                              <a:cubicBezTo>
                                <a:pt x="0" y="0"/>
                                <a:pt x="18" y="2131"/>
                                <a:pt x="0" y="2356"/>
                              </a:cubicBezTo>
                              <a:cubicBezTo>
                                <a:pt x="1066" y="2300"/>
                                <a:pt x="660" y="788"/>
                                <a:pt x="2131" y="523"/>
                              </a:cubicBezTo>
                              <a:cubicBezTo>
                                <a:pt x="3631" y="330"/>
                                <a:pt x="7300" y="853"/>
                                <a:pt x="8827" y="766"/>
                              </a:cubicBezTo>
                              <a:cubicBezTo>
                                <a:pt x="10354" y="679"/>
                                <a:pt x="10781" y="160"/>
                                <a:pt x="11295" y="0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4">
                                <a:lumMod val="40000"/>
                                <a:lumOff val="60000"/>
                                <a:alpha val="42999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  <a:gamma/>
                                <a:tint val="0"/>
                                <a:invGamma/>
                                <a:alpha val="17999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95250" y="1428750"/>
                          <a:ext cx="6936597" cy="7989570"/>
                        </a:xfrm>
                        <a:custGeom>
                          <a:avLst/>
                          <a:gdLst>
                            <a:gd name="T0" fmla="*/ 0 w 11098"/>
                            <a:gd name="T1" fmla="*/ 249 h 12745"/>
                            <a:gd name="T2" fmla="*/ 0 w 11098"/>
                            <a:gd name="T3" fmla="*/ 245 h 12745"/>
                            <a:gd name="T4" fmla="*/ 1 w 11098"/>
                            <a:gd name="T5" fmla="*/ 229 h 12745"/>
                            <a:gd name="T6" fmla="*/ 8 w 11098"/>
                            <a:gd name="T7" fmla="*/ 197 h 12745"/>
                            <a:gd name="T8" fmla="*/ 19 w 11098"/>
                            <a:gd name="T9" fmla="*/ 161 h 12745"/>
                            <a:gd name="T10" fmla="*/ 32 w 11098"/>
                            <a:gd name="T11" fmla="*/ 133 h 12745"/>
                            <a:gd name="T12" fmla="*/ 42 w 11098"/>
                            <a:gd name="T13" fmla="*/ 113 h 12745"/>
                            <a:gd name="T14" fmla="*/ 55 w 11098"/>
                            <a:gd name="T15" fmla="*/ 94 h 12745"/>
                            <a:gd name="T16" fmla="*/ 69 w 11098"/>
                            <a:gd name="T17" fmla="*/ 77 h 12745"/>
                            <a:gd name="T18" fmla="*/ 85 w 11098"/>
                            <a:gd name="T19" fmla="*/ 61 h 12745"/>
                            <a:gd name="T20" fmla="*/ 105 w 11098"/>
                            <a:gd name="T21" fmla="*/ 47 h 12745"/>
                            <a:gd name="T22" fmla="*/ 126 w 11098"/>
                            <a:gd name="T23" fmla="*/ 33 h 12745"/>
                            <a:gd name="T24" fmla="*/ 149 w 11098"/>
                            <a:gd name="T25" fmla="*/ 23 h 12745"/>
                            <a:gd name="T26" fmla="*/ 174 w 11098"/>
                            <a:gd name="T27" fmla="*/ 13 h 12745"/>
                            <a:gd name="T28" fmla="*/ 203 w 11098"/>
                            <a:gd name="T29" fmla="*/ 9 h 12745"/>
                            <a:gd name="T30" fmla="*/ 226 w 11098"/>
                            <a:gd name="T31" fmla="*/ 8 h 12745"/>
                            <a:gd name="T32" fmla="*/ 233 w 11098"/>
                            <a:gd name="T33" fmla="*/ 8 h 12745"/>
                            <a:gd name="T34" fmla="*/ 11098 w 11098"/>
                            <a:gd name="T35" fmla="*/ 49 h 12745"/>
                            <a:gd name="T36" fmla="*/ 233 w 11098"/>
                            <a:gd name="T37" fmla="*/ 65 h 12745"/>
                            <a:gd name="T38" fmla="*/ 219 w 11098"/>
                            <a:gd name="T39" fmla="*/ 65 h 12745"/>
                            <a:gd name="T40" fmla="*/ 196 w 11098"/>
                            <a:gd name="T41" fmla="*/ 68 h 12745"/>
                            <a:gd name="T42" fmla="*/ 174 w 11098"/>
                            <a:gd name="T43" fmla="*/ 73 h 12745"/>
                            <a:gd name="T44" fmla="*/ 156 w 11098"/>
                            <a:gd name="T45" fmla="*/ 80 h 12745"/>
                            <a:gd name="T46" fmla="*/ 137 w 11098"/>
                            <a:gd name="T47" fmla="*/ 89 h 12745"/>
                            <a:gd name="T48" fmla="*/ 122 w 11098"/>
                            <a:gd name="T49" fmla="*/ 101 h 12745"/>
                            <a:gd name="T50" fmla="*/ 107 w 11098"/>
                            <a:gd name="T51" fmla="*/ 113 h 12745"/>
                            <a:gd name="T52" fmla="*/ 95 w 11098"/>
                            <a:gd name="T53" fmla="*/ 126 h 12745"/>
                            <a:gd name="T54" fmla="*/ 85 w 11098"/>
                            <a:gd name="T55" fmla="*/ 141 h 12745"/>
                            <a:gd name="T56" fmla="*/ 68 w 11098"/>
                            <a:gd name="T57" fmla="*/ 170 h 12745"/>
                            <a:gd name="T58" fmla="*/ 56 w 11098"/>
                            <a:gd name="T59" fmla="*/ 199 h 12745"/>
                            <a:gd name="T60" fmla="*/ 49 w 11098"/>
                            <a:gd name="T61" fmla="*/ 225 h 12745"/>
                            <a:gd name="T62" fmla="*/ 47 w 11098"/>
                            <a:gd name="T63" fmla="*/ 245 h 12745"/>
                            <a:gd name="T64" fmla="*/ 47 w 11098"/>
                            <a:gd name="T65" fmla="*/ 249 h 12745"/>
                            <a:gd name="T66" fmla="*/ 51 w 11098"/>
                            <a:gd name="T67" fmla="*/ 12745 h 127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098" h="12745">
                              <a:moveTo>
                                <a:pt x="7" y="12741"/>
                              </a:moveTo>
                              <a:lnTo>
                                <a:pt x="0" y="249"/>
                              </a:lnTo>
                              <a:lnTo>
                                <a:pt x="0" y="245"/>
                              </a:lnTo>
                              <a:lnTo>
                                <a:pt x="0" y="242"/>
                              </a:lnTo>
                              <a:lnTo>
                                <a:pt x="1" y="229"/>
                              </a:lnTo>
                              <a:lnTo>
                                <a:pt x="3" y="214"/>
                              </a:lnTo>
                              <a:lnTo>
                                <a:pt x="8" y="197"/>
                              </a:lnTo>
                              <a:lnTo>
                                <a:pt x="12" y="180"/>
                              </a:lnTo>
                              <a:lnTo>
                                <a:pt x="19" y="161"/>
                              </a:lnTo>
                              <a:lnTo>
                                <a:pt x="26" y="142"/>
                              </a:lnTo>
                              <a:lnTo>
                                <a:pt x="32" y="133"/>
                              </a:lnTo>
                              <a:lnTo>
                                <a:pt x="37" y="122"/>
                              </a:lnTo>
                              <a:lnTo>
                                <a:pt x="42" y="113"/>
                              </a:lnTo>
                              <a:lnTo>
                                <a:pt x="48" y="104"/>
                              </a:lnTo>
                              <a:lnTo>
                                <a:pt x="55" y="94"/>
                              </a:lnTo>
                              <a:lnTo>
                                <a:pt x="62" y="86"/>
                              </a:lnTo>
                              <a:lnTo>
                                <a:pt x="69" y="77"/>
                              </a:lnTo>
                              <a:lnTo>
                                <a:pt x="78" y="69"/>
                              </a:lnTo>
                              <a:lnTo>
                                <a:pt x="85" y="61"/>
                              </a:lnTo>
                              <a:lnTo>
                                <a:pt x="95" y="53"/>
                              </a:lnTo>
                              <a:lnTo>
                                <a:pt x="105" y="47"/>
                              </a:lnTo>
                              <a:lnTo>
                                <a:pt x="114" y="39"/>
                              </a:lnTo>
                              <a:lnTo>
                                <a:pt x="126" y="33"/>
                              </a:lnTo>
                              <a:lnTo>
                                <a:pt x="137" y="28"/>
                              </a:lnTo>
                              <a:lnTo>
                                <a:pt x="149" y="23"/>
                              </a:lnTo>
                              <a:lnTo>
                                <a:pt x="161" y="17"/>
                              </a:lnTo>
                              <a:lnTo>
                                <a:pt x="174" y="13"/>
                              </a:lnTo>
                              <a:lnTo>
                                <a:pt x="189" y="11"/>
                              </a:lnTo>
                              <a:lnTo>
                                <a:pt x="203" y="9"/>
                              </a:lnTo>
                              <a:lnTo>
                                <a:pt x="218" y="8"/>
                              </a:lnTo>
                              <a:lnTo>
                                <a:pt x="226" y="8"/>
                              </a:lnTo>
                              <a:lnTo>
                                <a:pt x="233" y="8"/>
                              </a:lnTo>
                              <a:lnTo>
                                <a:pt x="11065" y="0"/>
                              </a:lnTo>
                              <a:lnTo>
                                <a:pt x="11098" y="49"/>
                              </a:lnTo>
                              <a:lnTo>
                                <a:pt x="233" y="65"/>
                              </a:lnTo>
                              <a:lnTo>
                                <a:pt x="227" y="65"/>
                              </a:lnTo>
                              <a:lnTo>
                                <a:pt x="219" y="65"/>
                              </a:lnTo>
                              <a:lnTo>
                                <a:pt x="208" y="66"/>
                              </a:lnTo>
                              <a:lnTo>
                                <a:pt x="196" y="68"/>
                              </a:lnTo>
                              <a:lnTo>
                                <a:pt x="185" y="69"/>
                              </a:lnTo>
                              <a:lnTo>
                                <a:pt x="174" y="73"/>
                              </a:lnTo>
                              <a:lnTo>
                                <a:pt x="164" y="77"/>
                              </a:lnTo>
                              <a:lnTo>
                                <a:pt x="156" y="80"/>
                              </a:lnTo>
                              <a:lnTo>
                                <a:pt x="146" y="85"/>
                              </a:lnTo>
                              <a:lnTo>
                                <a:pt x="137" y="89"/>
                              </a:lnTo>
                              <a:lnTo>
                                <a:pt x="129" y="94"/>
                              </a:lnTo>
                              <a:lnTo>
                                <a:pt x="122" y="101"/>
                              </a:lnTo>
                              <a:lnTo>
                                <a:pt x="114" y="106"/>
                              </a:lnTo>
                              <a:lnTo>
                                <a:pt x="107" y="113"/>
                              </a:lnTo>
                              <a:lnTo>
                                <a:pt x="101" y="120"/>
                              </a:lnTo>
                              <a:lnTo>
                                <a:pt x="95" y="126"/>
                              </a:lnTo>
                              <a:lnTo>
                                <a:pt x="90" y="133"/>
                              </a:lnTo>
                              <a:lnTo>
                                <a:pt x="85" y="141"/>
                              </a:lnTo>
                              <a:lnTo>
                                <a:pt x="76" y="156"/>
                              </a:lnTo>
                              <a:lnTo>
                                <a:pt x="68" y="170"/>
                              </a:lnTo>
                              <a:lnTo>
                                <a:pt x="61" y="185"/>
                              </a:lnTo>
                              <a:lnTo>
                                <a:pt x="56" y="199"/>
                              </a:lnTo>
                              <a:lnTo>
                                <a:pt x="53" y="213"/>
                              </a:lnTo>
                              <a:lnTo>
                                <a:pt x="49" y="225"/>
                              </a:lnTo>
                              <a:lnTo>
                                <a:pt x="48" y="235"/>
                              </a:lnTo>
                              <a:lnTo>
                                <a:pt x="47" y="245"/>
                              </a:lnTo>
                              <a:lnTo>
                                <a:pt x="47" y="247"/>
                              </a:lnTo>
                              <a:lnTo>
                                <a:pt x="47" y="249"/>
                              </a:lnTo>
                              <a:lnTo>
                                <a:pt x="51" y="12745"/>
                              </a:lnTo>
                              <a:lnTo>
                                <a:pt x="7" y="12741"/>
                              </a:ln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  <a:alpha val="64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  <a:gamma/>
                                <a:tint val="9412"/>
                                <a:invGamma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93600</wp14:pctHeight>
              </wp14:sizeRelV>
            </wp:anchor>
          </w:drawing>
        </mc:Choice>
        <mc:Fallback>
          <w:pict>
            <v:group w14:anchorId="7E946414" id="Group 9" o:spid="_x0000_s1026" alt="Curved border layout" style="position:absolute;margin-left:24pt;margin-top:25.5pt;width:563.15pt;height:741.6pt;z-index:-251657216;mso-height-percent:936;mso-position-horizontal-relative:page;mso-position-vertical-relative:page;mso-height-percent:936" coordsize="71688,941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">
              <v:rect id="Rectangle 10" o:spid="_x0000_s1027" style="position:absolute;width:71654;height:941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" fillcolor="white [3212]" strokecolor="#d8d8d8 [2732]" strokeweight="1pt"/>
              <v:shape id="Freeform 11" o:spid="_x0000_s1028" style="position:absolute;top:95;width:71688;height:12312;visibility:visible;mso-wrap-style:square;v-text-anchor:top" coordsize="11295,23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" path="m11295,c11295,,5647,,,,,,18,2131,,2356,1066,2300,660,788,2131,523,3631,330,7300,853,8827,766,10354,679,10781,160,11295,xe" fillcolor="#ccc0d9 [1303]" stroked="f">
                <v:fill opacity="28179f" color2="#ccc0d9 [1303]" o:opacity2="11795f" rotate="t" focus="100%" type="gradient"/>
                <v:path arrowok="t" o:connecttype="custom" o:connectlocs="7168896,0;0,0;0,1231265;1352538,273324;5602465,400318;7168896,0" o:connectangles="0,0,0,0,0,0"/>
              </v:shape>
              <v:shape id="Freeform 12" o:spid="_x0000_s1029" style="position:absolute;left:952;top:14287;width:69366;height:79896;visibility:visible;mso-wrap-style:square;v-text-anchor:top" coordsize="11098,12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" path="m7,12741l,249r,-4l,242,1,229,3,214,8,197r4,-17l19,161r7,-19l32,133r5,-11l42,113r6,-9l55,94r7,-8l69,77r9,-8l85,61,95,53r10,-6l114,39r12,-6l137,28r12,-5l161,17r13,-4l189,11,203,9,218,8r8,l233,8,11065,r33,49l233,65r-6,l219,65r-11,1l196,68r-11,1l174,73r-10,4l156,80r-10,5l137,89r-8,5l122,101r-8,5l107,113r-6,7l95,126r-5,7l85,141r-9,15l68,170r-7,15l56,199r-3,14l49,225r-1,10l47,245r,2l47,249r4,12496l7,12741xe" fillcolor="#fabf8f [1945]" stroked="f">
                <v:fill opacity="41943f" color2="#fabf8f [1945]" rotate="t" angle="45" focus="100%" type="gradient"/>
                <v:path arrowok="t" o:connecttype="custom" o:connectlocs="0,156093;0,153585;625,143555;5000,123495;11876,100927;20001,83375;26251,70837;34377,58927;43127,48270;53128,38240;65628,29463;78754,20687;93130,14418;108755,8149;126881,5642;141257,5015;145632,5015;6936597,30717;145632,40747;136882,40747;122506,42628;108755,45762;97505,50150;85629,55792;76254,63315;66878,70837;59378,78987;53128,88390;42502,106569;35002,124749;30627,141048;29376,153585;29376,156093;31877,7989570" o:connectangles="0,0,0,0,0,0,0,0,0,0,0,0,0,0,0,0,0,0,0,0,0,0,0,0,0,0,0,0,0,0,0,0,0,0"/>
              </v:shape>
              <w10:wrap anchorx="page" anchory="page"/>
              <w10:anchorlock/>
            </v:group>
          </w:pict>
        </mc:Fallback>
      </mc:AlternateContent>
    </w:r>
  </w:p>
  <w:sdt>
    <w:sdtPr>
      <w:alias w:val="Email"/>
      <w:tag w:val=""/>
      <w:id w:val="-1985455738"/>
      <w:dataBinding w:prefixMappings="xmlns:ns0='http://schemas.microsoft.com/office/2006/coverPageProps' " w:xpath="/ns0:CoverPageProperties[1]/ns0:CompanyEmail[1]" w:storeItemID="{55AF091B-3C7A-41E3-B477-F2FDAA23CFDA}"/>
      <w15:appearance w15:val="hidden"/>
      <w:text w:multiLine="1"/>
    </w:sdtPr>
    <w:sdtContent>
      <w:p w14:paraId="6487CBE8" w14:textId="69EF07D1" w:rsidR="00F259EB" w:rsidRDefault="00E56ACA" w:rsidP="00363129">
        <w:pPr>
          <w:pStyle w:val="ContactInfo"/>
        </w:pPr>
        <w:r>
          <w:t xml:space="preserve">georgie.adams@live.co.uk </w:t>
        </w:r>
        <w:r>
          <w:br/>
        </w:r>
      </w:p>
    </w:sdtContent>
  </w:sdt>
  <w:sdt>
    <w:sdtPr>
      <w:alias w:val="Website:"/>
      <w:tag w:val="Website:"/>
      <w:id w:val="1329867481"/>
      <w:showingPlcHdr/>
      <w:dataBinding w:prefixMappings="xmlns:ns0='http://schemas.microsoft.com/office/2006/coverPageProps' " w:xpath="/ns0:CoverPageProperties[1]/ns0:CompanyFax[1]" w:storeItemID="{55AF091B-3C7A-41E3-B477-F2FDAA23CFDA}"/>
      <w15:appearance w15:val="hidden"/>
      <w:text w:multiLine="1"/>
    </w:sdtPr>
    <w:sdtContent>
      <w:p w14:paraId="48A65DB8" w14:textId="0540F6F6" w:rsidR="00F259EB" w:rsidRPr="00363129" w:rsidRDefault="009D2249" w:rsidP="00363129">
        <w:pPr>
          <w:pStyle w:val="ContactInfo"/>
        </w:pPr>
        <w: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E70"/>
    <w:multiLevelType w:val="hybridMultilevel"/>
    <w:tmpl w:val="40C4E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C6273"/>
    <w:multiLevelType w:val="multilevel"/>
    <w:tmpl w:val="2FB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6407"/>
    <w:multiLevelType w:val="multilevel"/>
    <w:tmpl w:val="2FB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95E87"/>
    <w:multiLevelType w:val="hybridMultilevel"/>
    <w:tmpl w:val="B952EE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B292B"/>
    <w:multiLevelType w:val="multilevel"/>
    <w:tmpl w:val="2FB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C52A1"/>
    <w:multiLevelType w:val="hybridMultilevel"/>
    <w:tmpl w:val="1BBC67C8"/>
    <w:lvl w:ilvl="0" w:tplc="AE64D85E">
      <w:numFmt w:val="bullet"/>
      <w:lvlText w:val="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435136">
    <w:abstractNumId w:val="0"/>
  </w:num>
  <w:num w:numId="2" w16cid:durableId="1930844084">
    <w:abstractNumId w:val="5"/>
  </w:num>
  <w:num w:numId="3" w16cid:durableId="945237314">
    <w:abstractNumId w:val="2"/>
  </w:num>
  <w:num w:numId="4" w16cid:durableId="1929732267">
    <w:abstractNumId w:val="3"/>
  </w:num>
  <w:num w:numId="5" w16cid:durableId="134764305">
    <w:abstractNumId w:val="4"/>
  </w:num>
  <w:num w:numId="6" w16cid:durableId="79352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6F"/>
    <w:rsid w:val="00034587"/>
    <w:rsid w:val="00045CA3"/>
    <w:rsid w:val="00061372"/>
    <w:rsid w:val="000B27A4"/>
    <w:rsid w:val="000F0A04"/>
    <w:rsid w:val="000F4513"/>
    <w:rsid w:val="00136A9D"/>
    <w:rsid w:val="001E761C"/>
    <w:rsid w:val="00240A68"/>
    <w:rsid w:val="00254C21"/>
    <w:rsid w:val="00293B83"/>
    <w:rsid w:val="002A07EA"/>
    <w:rsid w:val="002E7554"/>
    <w:rsid w:val="002F2495"/>
    <w:rsid w:val="002F7340"/>
    <w:rsid w:val="00331EC0"/>
    <w:rsid w:val="00384112"/>
    <w:rsid w:val="003C356E"/>
    <w:rsid w:val="00461988"/>
    <w:rsid w:val="004654C2"/>
    <w:rsid w:val="004B7B80"/>
    <w:rsid w:val="004D614D"/>
    <w:rsid w:val="004F466F"/>
    <w:rsid w:val="00534E2F"/>
    <w:rsid w:val="0057335A"/>
    <w:rsid w:val="00613786"/>
    <w:rsid w:val="00621B51"/>
    <w:rsid w:val="006A3CE7"/>
    <w:rsid w:val="00700716"/>
    <w:rsid w:val="007B66BC"/>
    <w:rsid w:val="008E171A"/>
    <w:rsid w:val="00931230"/>
    <w:rsid w:val="009C13EB"/>
    <w:rsid w:val="009D2249"/>
    <w:rsid w:val="00A44DF5"/>
    <w:rsid w:val="00B94F42"/>
    <w:rsid w:val="00BD3CCB"/>
    <w:rsid w:val="00BD60B6"/>
    <w:rsid w:val="00C666E7"/>
    <w:rsid w:val="00C86B7A"/>
    <w:rsid w:val="00CC562D"/>
    <w:rsid w:val="00D378C0"/>
    <w:rsid w:val="00D65B61"/>
    <w:rsid w:val="00DA1155"/>
    <w:rsid w:val="00DC5E97"/>
    <w:rsid w:val="00DD308A"/>
    <w:rsid w:val="00E54C1F"/>
    <w:rsid w:val="00E56ACA"/>
    <w:rsid w:val="00E625C5"/>
    <w:rsid w:val="00EB0268"/>
    <w:rsid w:val="00F259EB"/>
    <w:rsid w:val="00F27382"/>
    <w:rsid w:val="00F9442C"/>
    <w:rsid w:val="00FC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5182"/>
  <w15:chartTrackingRefBased/>
  <w15:docId w15:val="{AF1B58D6-1369-FF47-90A5-7BC516C7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7335A"/>
  </w:style>
  <w:style w:type="paragraph" w:styleId="Heading1">
    <w:name w:val="heading 1"/>
    <w:basedOn w:val="Normal"/>
    <w:link w:val="Heading1Char"/>
    <w:uiPriority w:val="3"/>
    <w:qFormat/>
    <w:rsid w:val="00FC7129"/>
    <w:pPr>
      <w:keepNext/>
      <w:keepLines/>
      <w:spacing w:before="120"/>
      <w:contextualSpacing/>
      <w:outlineLvl w:val="0"/>
    </w:pPr>
    <w:rPr>
      <w:rFonts w:asciiTheme="majorHAnsi" w:eastAsiaTheme="majorEastAsia" w:hAnsiTheme="majorHAnsi" w:cstheme="majorBidi"/>
      <w:b/>
      <w:caps/>
      <w:color w:val="595959" w:themeColor="text1" w:themeTint="A6"/>
      <w:sz w:val="22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CC562D"/>
    <w:pPr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56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C56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C56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i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56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aps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56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56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9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562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FC7129"/>
    <w:rPr>
      <w:rFonts w:asciiTheme="majorHAnsi" w:eastAsiaTheme="majorEastAsia" w:hAnsiTheme="majorHAnsi" w:cstheme="majorBidi"/>
      <w:b/>
      <w:caps/>
      <w:color w:val="595959" w:themeColor="text1" w:themeTint="A6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CC562D"/>
    <w:rPr>
      <w:rFonts w:asciiTheme="majorHAnsi" w:eastAsiaTheme="majorEastAsia" w:hAnsiTheme="majorHAnsi" w:cstheme="majorBidi"/>
      <w:b/>
      <w:sz w:val="20"/>
      <w:szCs w:val="26"/>
    </w:rPr>
  </w:style>
  <w:style w:type="paragraph" w:styleId="Title">
    <w:name w:val="Title"/>
    <w:basedOn w:val="Normal"/>
    <w:link w:val="TitleChar"/>
    <w:uiPriority w:val="1"/>
    <w:qFormat/>
    <w:rsid w:val="00D65B61"/>
    <w:pPr>
      <w:keepNext/>
      <w:keepLines/>
      <w:spacing w:before="480" w:line="264" w:lineRule="auto"/>
      <w:contextualSpacing/>
      <w:jc w:val="right"/>
    </w:pPr>
    <w:rPr>
      <w:rFonts w:asciiTheme="majorHAnsi" w:eastAsiaTheme="majorEastAsia" w:hAnsiTheme="majorHAnsi" w:cstheme="majorBidi"/>
      <w:b/>
      <w:caps/>
      <w:spacing w:val="1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C7129"/>
    <w:rPr>
      <w:rFonts w:asciiTheme="majorHAnsi" w:eastAsiaTheme="majorEastAsia" w:hAnsiTheme="majorHAnsi" w:cstheme="majorBidi"/>
      <w:b/>
      <w:caps/>
      <w:spacing w:val="10"/>
      <w:sz w:val="28"/>
      <w:szCs w:val="56"/>
    </w:rPr>
  </w:style>
  <w:style w:type="paragraph" w:styleId="Footer">
    <w:name w:val="footer"/>
    <w:basedOn w:val="Normal"/>
    <w:link w:val="FooterChar"/>
    <w:uiPriority w:val="99"/>
    <w:unhideWhenUsed/>
    <w:rsid w:val="00CC562D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CC562D"/>
    <w:rPr>
      <w:sz w:val="20"/>
      <w:szCs w:val="20"/>
    </w:rPr>
  </w:style>
  <w:style w:type="paragraph" w:customStyle="1" w:styleId="ContactInfo">
    <w:name w:val="Contact Info"/>
    <w:basedOn w:val="Title"/>
    <w:uiPriority w:val="2"/>
    <w:qFormat/>
    <w:rsid w:val="00D65B61"/>
    <w:pPr>
      <w:keepNext w:val="0"/>
      <w:keepLines w:val="0"/>
      <w:spacing w:before="0" w:after="0" w:line="240" w:lineRule="auto"/>
      <w:contextualSpacing w:val="0"/>
    </w:pPr>
    <w:rPr>
      <w:rFonts w:asciiTheme="minorHAnsi" w:hAnsiTheme="minorHAnsi"/>
      <w:caps w:val="0"/>
      <w:color w:val="403152" w:themeColor="accent4" w:themeShade="80"/>
      <w:sz w:val="22"/>
    </w:rPr>
  </w:style>
  <w:style w:type="character" w:styleId="Strong">
    <w:name w:val="Strong"/>
    <w:basedOn w:val="DefaultParagraphFont"/>
    <w:uiPriority w:val="22"/>
    <w:qFormat/>
    <w:rsid w:val="00D65B61"/>
    <w:rPr>
      <w:b/>
      <w:bCs/>
    </w:rPr>
  </w:style>
  <w:style w:type="table" w:styleId="GridTable1Light">
    <w:name w:val="Grid Table 1 Light"/>
    <w:basedOn w:val="TableNormal"/>
    <w:uiPriority w:val="46"/>
    <w:rsid w:val="00D65B61"/>
    <w:pPr>
      <w:spacing w:after="4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65B61"/>
    <w:pPr>
      <w:spacing w:after="4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C562D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C562D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CC562D"/>
    <w:rPr>
      <w:rFonts w:asciiTheme="majorHAnsi" w:eastAsiaTheme="majorEastAsia" w:hAnsiTheme="majorHAnsi" w:cstheme="majorBidi"/>
      <w:color w:val="243F60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C562D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562D"/>
    <w:rPr>
      <w:rFonts w:asciiTheme="majorHAnsi" w:eastAsiaTheme="majorEastAsia" w:hAnsiTheme="majorHAnsi" w:cstheme="majorBidi"/>
      <w:b/>
      <w:i/>
      <w:color w:val="365F91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562D"/>
    <w:rPr>
      <w:rFonts w:asciiTheme="majorHAnsi" w:eastAsiaTheme="majorEastAsia" w:hAnsiTheme="majorHAnsi" w:cstheme="majorBidi"/>
      <w:cap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562D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562D"/>
    <w:rPr>
      <w:rFonts w:asciiTheme="majorHAnsi" w:eastAsiaTheme="majorEastAsia" w:hAnsiTheme="majorHAnsi" w:cstheme="majorBidi"/>
      <w:color w:val="272727" w:themeColor="text1" w:themeTint="D8"/>
      <w:sz w:val="19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562D"/>
    <w:rPr>
      <w:rFonts w:asciiTheme="majorHAnsi" w:eastAsiaTheme="majorEastAsia" w:hAnsiTheme="majorHAnsi" w:cstheme="majorBidi"/>
      <w:i/>
      <w:iCs/>
      <w:color w:val="272727" w:themeColor="text1" w:themeTint="D8"/>
      <w:sz w:val="19"/>
      <w:szCs w:val="21"/>
    </w:rPr>
  </w:style>
  <w:style w:type="character" w:styleId="PlaceholderText">
    <w:name w:val="Placeholder Text"/>
    <w:basedOn w:val="DefaultParagraphFont"/>
    <w:uiPriority w:val="99"/>
    <w:semiHidden/>
    <w:rsid w:val="00E625C5"/>
    <w:rPr>
      <w:color w:val="808080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57335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335A"/>
    <w:rPr>
      <w:rFonts w:eastAsiaTheme="minorEastAsia"/>
      <w:color w:val="5A5A5A" w:themeColor="text1" w:themeTint="A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C712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C71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C712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C7129"/>
    <w:rPr>
      <w:i/>
      <w:iCs/>
      <w:color w:val="4F81BD" w:themeColor="accent1"/>
    </w:rPr>
  </w:style>
  <w:style w:type="character" w:styleId="BookTitle">
    <w:name w:val="Book Title"/>
    <w:basedOn w:val="DefaultParagraphFont"/>
    <w:uiPriority w:val="33"/>
    <w:semiHidden/>
    <w:unhideWhenUsed/>
    <w:qFormat/>
    <w:rsid w:val="00FC7129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C7129"/>
    <w:rPr>
      <w:b/>
      <w:bCs/>
      <w:caps w:val="0"/>
      <w:smallCaps/>
      <w:color w:val="4F81BD" w:themeColor="accent1"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129"/>
    <w:pPr>
      <w:outlineLvl w:val="9"/>
    </w:pPr>
  </w:style>
  <w:style w:type="paragraph" w:styleId="ListParagraph">
    <w:name w:val="List Paragraph"/>
    <w:basedOn w:val="Normal"/>
    <w:uiPriority w:val="34"/>
    <w:unhideWhenUsed/>
    <w:qFormat/>
    <w:rsid w:val="004B7B80"/>
    <w:pPr>
      <w:ind w:left="720"/>
      <w:contextualSpacing/>
    </w:pPr>
  </w:style>
  <w:style w:type="table" w:styleId="TableGrid">
    <w:name w:val="Table Grid"/>
    <w:basedOn w:val="TableNormal"/>
    <w:uiPriority w:val="39"/>
    <w:rsid w:val="00BD3C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2F73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534E2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4E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ee/Library/Containers/com.microsoft.Word/Data/Library/Application%20Support/Microsoft/Office/16.0/DTS/Search/%7b07312067-89FE-8240-B93D-8BD240F1A1D5%7dTF90bee913-0018-4812-a6d8-2193027b243739251a1a-3f273cc0a45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4DED7E120AC640A92100044864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289F6-28F3-C64B-9D0C-3096092A3C24}"/>
      </w:docPartPr>
      <w:docPartBody>
        <w:p w:rsidR="004922D6" w:rsidRDefault="00B3192D" w:rsidP="00B3192D">
          <w:pPr>
            <w:pStyle w:val="A14DED7E120AC640A921000448645D0E"/>
          </w:pPr>
          <w:r w:rsidRPr="009A3F06">
            <w:t>Skills &amp; Abilities</w:t>
          </w:r>
        </w:p>
      </w:docPartBody>
    </w:docPart>
    <w:docPart>
      <w:docPartPr>
        <w:name w:val="B23F682581CABD40AA131F7219155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1569E-5FC7-C34D-9F9C-4FE2FC0BE236}"/>
      </w:docPartPr>
      <w:docPartBody>
        <w:p w:rsidR="004922D6" w:rsidRDefault="00B3192D" w:rsidP="00B3192D">
          <w:pPr>
            <w:pStyle w:val="B23F682581CABD40AA131F7219155B2A"/>
          </w:pPr>
          <w:r w:rsidRPr="009A3F06">
            <w:t>Skills &amp; Abilities</w:t>
          </w:r>
        </w:p>
      </w:docPartBody>
    </w:docPart>
    <w:docPart>
      <w:docPartPr>
        <w:name w:val="53DA1A6B9ED66A4CB98E20CA9BEBC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60554-C5B6-3343-ADDF-7C0EBF5D0AEA}"/>
      </w:docPartPr>
      <w:docPartBody>
        <w:p w:rsidR="004922D6" w:rsidRDefault="00B3192D" w:rsidP="00B3192D">
          <w:pPr>
            <w:pStyle w:val="53DA1A6B9ED66A4CB98E20CA9BEBC6E1"/>
          </w:pPr>
          <w:r w:rsidRPr="009A3F06">
            <w:t>On the Design tab of the ribbon, check out the Themes, Colors, and Fonts galleries to get a custom look with just a click.</w:t>
          </w:r>
        </w:p>
      </w:docPartBody>
    </w:docPart>
    <w:docPart>
      <w:docPartPr>
        <w:name w:val="A12F55F785C0014CBDBDFF56B83F0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6C99A-717E-D742-BE8C-F8EF5A70484D}"/>
      </w:docPartPr>
      <w:docPartBody>
        <w:p w:rsidR="004922D6" w:rsidRDefault="00B3192D" w:rsidP="00B3192D">
          <w:pPr>
            <w:pStyle w:val="A12F55F785C0014CBDBDFF56B83F0948"/>
          </w:pPr>
          <w:r w:rsidRPr="009A3F06">
            <w:t>Experience</w:t>
          </w:r>
        </w:p>
      </w:docPartBody>
    </w:docPart>
    <w:docPart>
      <w:docPartPr>
        <w:name w:val="59C4050B35103242A2AE24F342151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7835A-8C45-1442-A613-3E123C62D20E}"/>
      </w:docPartPr>
      <w:docPartBody>
        <w:p w:rsidR="00000000" w:rsidRDefault="004922D6" w:rsidP="004922D6">
          <w:pPr>
            <w:pStyle w:val="59C4050B35103242A2AE24F342151CC3"/>
          </w:pPr>
          <w:r w:rsidRPr="009A3F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2D"/>
    <w:rsid w:val="004922D6"/>
    <w:rsid w:val="007710BD"/>
    <w:rsid w:val="007F5B2F"/>
    <w:rsid w:val="00931230"/>
    <w:rsid w:val="00B3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3"/>
    <w:unhideWhenUsed/>
    <w:qFormat/>
    <w:pPr>
      <w:spacing w:after="40" w:line="276" w:lineRule="auto"/>
      <w:outlineLvl w:val="1"/>
    </w:pPr>
    <w:rPr>
      <w:rFonts w:asciiTheme="majorHAnsi" w:eastAsiaTheme="majorEastAsia" w:hAnsiTheme="majorHAnsi" w:cstheme="majorBidi"/>
      <w:b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C4050B35103242A2AE24F342151CC3">
    <w:name w:val="59C4050B35103242A2AE24F342151CC3"/>
    <w:rsid w:val="004922D6"/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eastAsiaTheme="majorEastAsia" w:hAnsiTheme="majorHAnsi" w:cstheme="majorBidi"/>
      <w:b/>
      <w:kern w:val="0"/>
      <w:sz w:val="20"/>
      <w:szCs w:val="26"/>
      <w:lang w:val="en-US" w:eastAsia="en-US"/>
      <w14:ligatures w14:val="none"/>
    </w:rPr>
  </w:style>
  <w:style w:type="paragraph" w:customStyle="1" w:styleId="7A812D6E1F0D6E4C8DE3832E27E717EB">
    <w:name w:val="7A812D6E1F0D6E4C8DE3832E27E717EB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A14DED7E120AC640A921000448645D0E">
    <w:name w:val="A14DED7E120AC640A921000448645D0E"/>
    <w:rsid w:val="00B3192D"/>
  </w:style>
  <w:style w:type="paragraph" w:customStyle="1" w:styleId="B23F682581CABD40AA131F7219155B2A">
    <w:name w:val="B23F682581CABD40AA131F7219155B2A"/>
    <w:rsid w:val="00B3192D"/>
  </w:style>
  <w:style w:type="paragraph" w:customStyle="1" w:styleId="53DA1A6B9ED66A4CB98E20CA9BEBC6E1">
    <w:name w:val="53DA1A6B9ED66A4CB98E20CA9BEBC6E1"/>
    <w:rsid w:val="00B3192D"/>
  </w:style>
  <w:style w:type="paragraph" w:customStyle="1" w:styleId="A12F55F785C0014CBDBDFF56B83F0948">
    <w:name w:val="A12F55F785C0014CBDBDFF56B83F0948"/>
    <w:rsid w:val="00B3192D"/>
  </w:style>
  <w:style w:type="paragraph" w:customStyle="1" w:styleId="A5AAE1B2577ADA4AA37DFCD8EDE89522">
    <w:name w:val="A5AAE1B2577ADA4AA37DFCD8EDE89522"/>
    <w:rsid w:val="00B319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Entry Leve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07925672077</CompanyPhone>
  <CompanyFax/>
  <CompanyEmail>georgie.adams@live.co.uk 
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Entry-level resume.dotx</Template>
  <TotalTime>7</TotalTime>
  <Pages>5</Pages>
  <Words>827</Words>
  <Characters>4976</Characters>
  <Application>Microsoft Office Word</Application>
  <DocSecurity>0</DocSecurity>
  <Lines>92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Georgina Adams</dc:title>
  <dc:subject>Birmingham, UK</dc:subject>
  <dc:creator>Georgie</dc:creator>
  <cp:keywords/>
  <dc:description/>
  <cp:lastModifiedBy>Georgina Adams (MSc Bioinformatics FT)</cp:lastModifiedBy>
  <cp:revision>7</cp:revision>
  <dcterms:created xsi:type="dcterms:W3CDTF">2026-08-18T14:46:00Z</dcterms:created>
  <dcterms:modified xsi:type="dcterms:W3CDTF">2026-08-20T09:05:00Z</dcterms:modified>
</cp:coreProperties>
</file>